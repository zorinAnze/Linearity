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07697" w14:textId="77777777" w:rsidR="007F550B" w:rsidRPr="000B605C" w:rsidRDefault="007F550B" w:rsidP="000B605C"/>
    <w:sectPr w:rsidR="007F550B" w:rsidRPr="000B605C" w:rsidSect="003D2F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1906" w:h="16838" w:code="9"/>
      <w:pgMar w:top="1140" w:right="1123" w:bottom="2160" w:left="1701" w:header="1140" w:footer="87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63030" w14:textId="77777777" w:rsidR="001D281D" w:rsidRDefault="001D281D" w:rsidP="00FD4BDD">
      <w:r>
        <w:separator/>
      </w:r>
    </w:p>
  </w:endnote>
  <w:endnote w:type="continuationSeparator" w:id="0">
    <w:p w14:paraId="29239CA7" w14:textId="77777777" w:rsidR="001D281D" w:rsidRDefault="001D281D" w:rsidP="00FD4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man">
    <w:panose1 w:val="00000000000000000000"/>
    <w:charset w:val="FF"/>
    <w:family w:val="roman"/>
    <w:notTrueType/>
    <w:pitch w:val="variable"/>
    <w:sig w:usb0="00000003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6A73" w14:textId="77777777" w:rsidR="008D0E8B" w:rsidRDefault="008D0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070BB" w14:textId="29C15A26" w:rsidR="009B3BB3" w:rsidRDefault="009B3BB3" w:rsidP="00A97D5F">
    <w:pPr>
      <w:pStyle w:val="Footer"/>
      <w:jc w:val="center"/>
      <w:rPr>
        <w:rFonts w:eastAsia="Times New Roman" w:cs="Times New Roman"/>
      </w:rPr>
    </w:pPr>
  </w:p>
  <w:p w14:paraId="29718403" w14:textId="77777777" w:rsidR="009B3BB3" w:rsidRDefault="009B3BB3" w:rsidP="00A97D5F">
    <w:pPr>
      <w:pStyle w:val="Footer"/>
      <w:jc w:val="center"/>
      <w:rPr>
        <w:rFonts w:eastAsia="Times New Roman" w:cs="Times New Roman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8D0E8B" w14:paraId="3E5A1122" w14:textId="77777777" w:rsidTr="008D0E8B">
      <w:tc>
        <w:tcPr>
          <w:tcW w:w="4536" w:type="dxa"/>
        </w:tcPr>
        <w:p w14:paraId="3B9100E3" w14:textId="3902CC3A" w:rsidR="008D0E8B" w:rsidRDefault="008D0E8B" w:rsidP="008D0E8B">
          <w:pPr>
            <w:pStyle w:val="Footer"/>
            <w:rPr>
              <w:rFonts w:eastAsia="Times New Roman" w:cs="Times New Roman"/>
            </w:rPr>
          </w:pPr>
          <w:r>
            <w:rPr>
              <w:rFonts w:eastAsia="Times New Roman" w:cs="Times New Roman"/>
            </w:rPr>
            <w:t>version</w:t>
          </w:r>
        </w:p>
      </w:tc>
      <w:tc>
        <w:tcPr>
          <w:tcW w:w="4536" w:type="dxa"/>
        </w:tcPr>
        <w:p w14:paraId="44DBC67A" w14:textId="279622B8" w:rsidR="008D0E8B" w:rsidRPr="008D0E8B" w:rsidRDefault="008D0E8B" w:rsidP="008D0E8B">
          <w:pPr>
            <w:pStyle w:val="Footer"/>
            <w:jc w:val="right"/>
          </w:pPr>
          <w:r>
            <w:rPr>
              <w:rFonts w:eastAsia="Times New Roman" w:cs="Times New Roman"/>
            </w:rPr>
            <w:t xml:space="preserve">Page </w:t>
          </w:r>
          <w:r>
            <w:rPr>
              <w:rFonts w:eastAsia="Times New Roman" w:cs="Times New Roman"/>
            </w:rPr>
            <w:fldChar w:fldCharType="begin"/>
          </w:r>
          <w:r>
            <w:rPr>
              <w:rFonts w:eastAsia="Times New Roman" w:cs="Times New Roman"/>
            </w:rPr>
            <w:instrText xml:space="preserve"> PAGE  \* MERGEFORMAT </w:instrText>
          </w:r>
          <w:r>
            <w:rPr>
              <w:rFonts w:eastAsia="Times New Roman" w:cs="Times New Roman"/>
            </w:rPr>
            <w:fldChar w:fldCharType="separate"/>
          </w:r>
          <w:r>
            <w:rPr>
              <w:rFonts w:eastAsia="Times New Roman" w:cs="Times New Roman"/>
            </w:rPr>
            <w:t>1</w:t>
          </w:r>
          <w:r>
            <w:rPr>
              <w:rFonts w:eastAsia="Times New Roman" w:cs="Times New Roman"/>
            </w:rPr>
            <w:fldChar w:fldCharType="end"/>
          </w:r>
          <w:r>
            <w:rPr>
              <w:rFonts w:eastAsia="Times New Roman" w:cs="Times New Roman"/>
            </w:rPr>
            <w:t xml:space="preserve"> of </w:t>
          </w:r>
          <w:r>
            <w:rPr>
              <w:rFonts w:eastAsia="Times New Roman" w:cs="Times New Roman"/>
            </w:rPr>
            <w:fldChar w:fldCharType="begin"/>
          </w:r>
          <w:r>
            <w:rPr>
              <w:rFonts w:eastAsia="Times New Roman" w:cs="Times New Roman"/>
            </w:rPr>
            <w:instrText xml:space="preserve"> NUMPAGES  \* MERGEFORMAT </w:instrText>
          </w:r>
          <w:r>
            <w:rPr>
              <w:rFonts w:eastAsia="Times New Roman" w:cs="Times New Roman"/>
            </w:rPr>
            <w:fldChar w:fldCharType="separate"/>
          </w:r>
          <w:r>
            <w:rPr>
              <w:rFonts w:eastAsia="Times New Roman" w:cs="Times New Roman"/>
            </w:rPr>
            <w:t>1</w:t>
          </w:r>
          <w:r>
            <w:rPr>
              <w:rFonts w:eastAsia="Times New Roman" w:cs="Times New Roman"/>
              <w:noProof/>
            </w:rPr>
            <w:fldChar w:fldCharType="end"/>
          </w:r>
        </w:p>
      </w:tc>
    </w:tr>
  </w:tbl>
  <w:p w14:paraId="601BF0BB" w14:textId="77777777" w:rsidR="008D0E8B" w:rsidRDefault="008D0E8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D8D7" w14:textId="77777777" w:rsidR="008D0E8B" w:rsidRDefault="008D0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AB29D" w14:textId="77777777" w:rsidR="001D281D" w:rsidRDefault="001D281D" w:rsidP="00FD4BDD">
      <w:r>
        <w:separator/>
      </w:r>
    </w:p>
  </w:footnote>
  <w:footnote w:type="continuationSeparator" w:id="0">
    <w:p w14:paraId="14A24209" w14:textId="77777777" w:rsidR="001D281D" w:rsidRDefault="001D281D" w:rsidP="00FD4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7C35D" w14:textId="77777777" w:rsidR="008D0E8B" w:rsidRDefault="008D0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6"/>
      <w:gridCol w:w="2551"/>
      <w:gridCol w:w="3265"/>
    </w:tblGrid>
    <w:tr w:rsidR="008D0E8B" w14:paraId="52AD1DD7" w14:textId="7A2608E1" w:rsidTr="008D0E8B">
      <w:tc>
        <w:tcPr>
          <w:tcW w:w="3256" w:type="dxa"/>
        </w:tcPr>
        <w:p w14:paraId="75C05F1B" w14:textId="5AB747D2" w:rsidR="008D0E8B" w:rsidRDefault="008D0E8B" w:rsidP="000B605C">
          <w:pPr>
            <w:pStyle w:val="Header"/>
            <w:rPr>
              <w:lang w:val="de-CH"/>
            </w:rPr>
          </w:pPr>
          <w:r>
            <w:rPr>
              <w:lang w:val="de-CH"/>
            </w:rPr>
            <w:t>title</w:t>
          </w:r>
        </w:p>
      </w:tc>
      <w:tc>
        <w:tcPr>
          <w:tcW w:w="2551" w:type="dxa"/>
        </w:tcPr>
        <w:p w14:paraId="700D8B7D" w14:textId="12048805" w:rsidR="008D0E8B" w:rsidRDefault="008D0E8B" w:rsidP="008D0E8B">
          <w:pPr>
            <w:pStyle w:val="Header"/>
            <w:jc w:val="center"/>
            <w:rPr>
              <w:lang w:val="de-CH"/>
            </w:rPr>
          </w:pPr>
          <w:r>
            <w:rPr>
              <w:lang w:val="de-CH"/>
            </w:rPr>
            <w:t>date</w:t>
          </w:r>
        </w:p>
      </w:tc>
      <w:tc>
        <w:tcPr>
          <w:tcW w:w="3265" w:type="dxa"/>
        </w:tcPr>
        <w:p w14:paraId="202F9441" w14:textId="20C95767" w:rsidR="008D0E8B" w:rsidRDefault="008D0E8B" w:rsidP="000B605C">
          <w:pPr>
            <w:pStyle w:val="Header"/>
            <w:jc w:val="right"/>
            <w:rPr>
              <w:lang w:val="de-CH"/>
            </w:rPr>
          </w:pPr>
          <w:r>
            <w:rPr>
              <w:lang w:val="de-CH"/>
            </w:rPr>
            <w:t>author_name</w:t>
          </w:r>
        </w:p>
      </w:tc>
    </w:tr>
  </w:tbl>
  <w:p w14:paraId="58157AEB" w14:textId="65CF0FEF" w:rsidR="000B605C" w:rsidRPr="000B605C" w:rsidRDefault="000B605C" w:rsidP="000B605C">
    <w:pPr>
      <w:pStyle w:val="Header"/>
      <w:rPr>
        <w:sz w:val="2"/>
        <w:szCs w:val="2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836E5" w14:textId="77777777" w:rsidR="008D0E8B" w:rsidRDefault="008D0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70A5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" w15:restartNumberingAfterBreak="0">
    <w:nsid w:val="0D1A572F"/>
    <w:multiLevelType w:val="singleLevel"/>
    <w:tmpl w:val="5878716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1308494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1D8F28D5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4" w15:restartNumberingAfterBreak="0">
    <w:nsid w:val="27163CD8"/>
    <w:multiLevelType w:val="multilevel"/>
    <w:tmpl w:val="46E63528"/>
    <w:lvl w:ilvl="0">
      <w:start w:val="1"/>
      <w:numFmt w:val="decimal"/>
      <w:pStyle w:val="Heading1"/>
      <w:lvlText w:val="%1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52"/>
        </w:tabs>
        <w:ind w:left="2852" w:hanging="1008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84B0F99"/>
    <w:multiLevelType w:val="singleLevel"/>
    <w:tmpl w:val="AF24AAC4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7" w15:restartNumberingAfterBreak="0">
    <w:nsid w:val="2BCF5DF6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31A82BEC"/>
    <w:multiLevelType w:val="hybridMultilevel"/>
    <w:tmpl w:val="81FE5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42541"/>
    <w:multiLevelType w:val="singleLevel"/>
    <w:tmpl w:val="F59A9DBA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0" w15:restartNumberingAfterBreak="0">
    <w:nsid w:val="475B32F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52514644"/>
    <w:multiLevelType w:val="singleLevel"/>
    <w:tmpl w:val="F59A9DBA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2" w15:restartNumberingAfterBreak="0">
    <w:nsid w:val="554801F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81A1B8E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5D4D267B"/>
    <w:multiLevelType w:val="singleLevel"/>
    <w:tmpl w:val="00981760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5" w15:restartNumberingAfterBreak="0">
    <w:nsid w:val="71ED605C"/>
    <w:multiLevelType w:val="singleLevel"/>
    <w:tmpl w:val="9D844AB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Courier New" w:hint="default"/>
      </w:rPr>
    </w:lvl>
  </w:abstractNum>
  <w:abstractNum w:abstractNumId="16" w15:restartNumberingAfterBreak="0">
    <w:nsid w:val="7B1A781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4"/>
  </w:num>
  <w:num w:numId="5">
    <w:abstractNumId w:val="8"/>
  </w:num>
  <w:num w:numId="6">
    <w:abstractNumId w:val="14"/>
  </w:num>
  <w:num w:numId="7">
    <w:abstractNumId w:val="13"/>
  </w:num>
  <w:num w:numId="8">
    <w:abstractNumId w:val="3"/>
  </w:num>
  <w:num w:numId="9">
    <w:abstractNumId w:val="0"/>
  </w:num>
  <w:num w:numId="10">
    <w:abstractNumId w:val="6"/>
  </w:num>
  <w:num w:numId="11">
    <w:abstractNumId w:val="9"/>
  </w:num>
  <w:num w:numId="12">
    <w:abstractNumId w:val="4"/>
  </w:num>
  <w:num w:numId="13">
    <w:abstractNumId w:val="11"/>
  </w:num>
  <w:num w:numId="14">
    <w:abstractNumId w:val="15"/>
  </w:num>
  <w:num w:numId="15">
    <w:abstractNumId w:val="1"/>
  </w:num>
  <w:num w:numId="16">
    <w:abstractNumId w:val="5"/>
  </w:num>
  <w:num w:numId="17">
    <w:abstractNumId w:val="10"/>
  </w:num>
  <w:num w:numId="18">
    <w:abstractNumId w:val="16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SystemFonts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reDos" w:val="0"/>
    <w:docVar w:name="vaDosageForm" w:val="§@Hard gelatin capsule"/>
    <w:docVar w:name="vaFileStatus" w:val="0"/>
    <w:docVar w:name="vaHeader" w:val="An"/>
    <w:docVar w:name="vaHeadInf" w:val=" 1"/>
    <w:docVar w:name="vaIncludeSaveDate" w:val="0"/>
    <w:docVar w:name="vaNzStrength" w:val="1"/>
    <w:docVar w:name="vaStatusT" w:val="Final"/>
    <w:docVar w:name="vaStrength" w:val="§@0 mg, §@20 mg"/>
  </w:docVars>
  <w:rsids>
    <w:rsidRoot w:val="00D674DD"/>
    <w:rsid w:val="00000032"/>
    <w:rsid w:val="00014CA4"/>
    <w:rsid w:val="000152E5"/>
    <w:rsid w:val="00016AF3"/>
    <w:rsid w:val="000225D0"/>
    <w:rsid w:val="000227D1"/>
    <w:rsid w:val="00022DFD"/>
    <w:rsid w:val="00030198"/>
    <w:rsid w:val="00030907"/>
    <w:rsid w:val="000367BB"/>
    <w:rsid w:val="0004151A"/>
    <w:rsid w:val="0004269E"/>
    <w:rsid w:val="00042E9A"/>
    <w:rsid w:val="0005033D"/>
    <w:rsid w:val="00050B74"/>
    <w:rsid w:val="00053153"/>
    <w:rsid w:val="000533F3"/>
    <w:rsid w:val="000561DF"/>
    <w:rsid w:val="0006092B"/>
    <w:rsid w:val="00061E53"/>
    <w:rsid w:val="00070864"/>
    <w:rsid w:val="00076D4C"/>
    <w:rsid w:val="00082625"/>
    <w:rsid w:val="000835EA"/>
    <w:rsid w:val="0008530E"/>
    <w:rsid w:val="0009058F"/>
    <w:rsid w:val="00092AE1"/>
    <w:rsid w:val="00093D29"/>
    <w:rsid w:val="0009628D"/>
    <w:rsid w:val="000968E1"/>
    <w:rsid w:val="00096EA1"/>
    <w:rsid w:val="0009708C"/>
    <w:rsid w:val="0009723A"/>
    <w:rsid w:val="000A1613"/>
    <w:rsid w:val="000A380A"/>
    <w:rsid w:val="000A47EC"/>
    <w:rsid w:val="000A50AC"/>
    <w:rsid w:val="000A7456"/>
    <w:rsid w:val="000B00F5"/>
    <w:rsid w:val="000B287E"/>
    <w:rsid w:val="000B304A"/>
    <w:rsid w:val="000B40AD"/>
    <w:rsid w:val="000B5614"/>
    <w:rsid w:val="000B605C"/>
    <w:rsid w:val="000C1F60"/>
    <w:rsid w:val="000C3053"/>
    <w:rsid w:val="000D2CD5"/>
    <w:rsid w:val="000D4AA1"/>
    <w:rsid w:val="000D4B0D"/>
    <w:rsid w:val="000E0EC1"/>
    <w:rsid w:val="000E0F57"/>
    <w:rsid w:val="000E570F"/>
    <w:rsid w:val="000E5756"/>
    <w:rsid w:val="000E798E"/>
    <w:rsid w:val="000F21D9"/>
    <w:rsid w:val="000F2A55"/>
    <w:rsid w:val="00103DDE"/>
    <w:rsid w:val="0010629E"/>
    <w:rsid w:val="00106EFB"/>
    <w:rsid w:val="00107799"/>
    <w:rsid w:val="0011221E"/>
    <w:rsid w:val="00112FE4"/>
    <w:rsid w:val="00113BFB"/>
    <w:rsid w:val="001151C5"/>
    <w:rsid w:val="00116F34"/>
    <w:rsid w:val="001210E1"/>
    <w:rsid w:val="00133E56"/>
    <w:rsid w:val="00137AC7"/>
    <w:rsid w:val="00137BB2"/>
    <w:rsid w:val="0014398D"/>
    <w:rsid w:val="001465FD"/>
    <w:rsid w:val="001475B9"/>
    <w:rsid w:val="00150C11"/>
    <w:rsid w:val="001534DD"/>
    <w:rsid w:val="001561BE"/>
    <w:rsid w:val="00162C8B"/>
    <w:rsid w:val="00164B86"/>
    <w:rsid w:val="001656F3"/>
    <w:rsid w:val="00166414"/>
    <w:rsid w:val="0016704F"/>
    <w:rsid w:val="0016743E"/>
    <w:rsid w:val="00167556"/>
    <w:rsid w:val="00171B27"/>
    <w:rsid w:val="00172430"/>
    <w:rsid w:val="00172DE6"/>
    <w:rsid w:val="00174CBC"/>
    <w:rsid w:val="0017652C"/>
    <w:rsid w:val="00184C91"/>
    <w:rsid w:val="00191FD7"/>
    <w:rsid w:val="001946AF"/>
    <w:rsid w:val="001A2657"/>
    <w:rsid w:val="001A5DD3"/>
    <w:rsid w:val="001B02E1"/>
    <w:rsid w:val="001B1F27"/>
    <w:rsid w:val="001B421C"/>
    <w:rsid w:val="001C0EB0"/>
    <w:rsid w:val="001C5C40"/>
    <w:rsid w:val="001D0C5E"/>
    <w:rsid w:val="001D1DBE"/>
    <w:rsid w:val="001D26E6"/>
    <w:rsid w:val="001D281D"/>
    <w:rsid w:val="001D5FD8"/>
    <w:rsid w:val="001E1AC9"/>
    <w:rsid w:val="001F353D"/>
    <w:rsid w:val="001F62F2"/>
    <w:rsid w:val="002016BB"/>
    <w:rsid w:val="00207AA9"/>
    <w:rsid w:val="00212B31"/>
    <w:rsid w:val="00212FFF"/>
    <w:rsid w:val="002168CE"/>
    <w:rsid w:val="00216D18"/>
    <w:rsid w:val="00217B7B"/>
    <w:rsid w:val="002217AF"/>
    <w:rsid w:val="00221B54"/>
    <w:rsid w:val="00222DA4"/>
    <w:rsid w:val="002248CF"/>
    <w:rsid w:val="00225641"/>
    <w:rsid w:val="00226009"/>
    <w:rsid w:val="0022697A"/>
    <w:rsid w:val="00226D7F"/>
    <w:rsid w:val="00230C4F"/>
    <w:rsid w:val="0023239A"/>
    <w:rsid w:val="002359DD"/>
    <w:rsid w:val="00240D36"/>
    <w:rsid w:val="00242AFE"/>
    <w:rsid w:val="00244105"/>
    <w:rsid w:val="002447D4"/>
    <w:rsid w:val="0024511D"/>
    <w:rsid w:val="0025073A"/>
    <w:rsid w:val="00253A14"/>
    <w:rsid w:val="00254D57"/>
    <w:rsid w:val="00255CCB"/>
    <w:rsid w:val="0025610B"/>
    <w:rsid w:val="002570A1"/>
    <w:rsid w:val="00257B1D"/>
    <w:rsid w:val="0026299E"/>
    <w:rsid w:val="00264C26"/>
    <w:rsid w:val="00266B24"/>
    <w:rsid w:val="002701F0"/>
    <w:rsid w:val="00273A54"/>
    <w:rsid w:val="00275B45"/>
    <w:rsid w:val="00277314"/>
    <w:rsid w:val="002773F4"/>
    <w:rsid w:val="00277944"/>
    <w:rsid w:val="00277A72"/>
    <w:rsid w:val="0028098C"/>
    <w:rsid w:val="00280ED0"/>
    <w:rsid w:val="002813A3"/>
    <w:rsid w:val="002813EB"/>
    <w:rsid w:val="00284080"/>
    <w:rsid w:val="00286EC7"/>
    <w:rsid w:val="0028757F"/>
    <w:rsid w:val="00293EFF"/>
    <w:rsid w:val="00295098"/>
    <w:rsid w:val="00295353"/>
    <w:rsid w:val="002963E0"/>
    <w:rsid w:val="00297B23"/>
    <w:rsid w:val="002A0690"/>
    <w:rsid w:val="002A235E"/>
    <w:rsid w:val="002A2B48"/>
    <w:rsid w:val="002A4019"/>
    <w:rsid w:val="002A6A92"/>
    <w:rsid w:val="002B00F5"/>
    <w:rsid w:val="002B7F04"/>
    <w:rsid w:val="002C40D4"/>
    <w:rsid w:val="002C7E5E"/>
    <w:rsid w:val="002D5ACA"/>
    <w:rsid w:val="002D5E49"/>
    <w:rsid w:val="002E1640"/>
    <w:rsid w:val="002E2E79"/>
    <w:rsid w:val="002E3920"/>
    <w:rsid w:val="002E3C6E"/>
    <w:rsid w:val="002E5190"/>
    <w:rsid w:val="002E5CDC"/>
    <w:rsid w:val="002F0D62"/>
    <w:rsid w:val="002F1BD1"/>
    <w:rsid w:val="002F1F0C"/>
    <w:rsid w:val="002F31F4"/>
    <w:rsid w:val="002F3748"/>
    <w:rsid w:val="002F5EDE"/>
    <w:rsid w:val="00306E52"/>
    <w:rsid w:val="00312ED0"/>
    <w:rsid w:val="003163AB"/>
    <w:rsid w:val="0032192F"/>
    <w:rsid w:val="00322A18"/>
    <w:rsid w:val="0032409E"/>
    <w:rsid w:val="0032415D"/>
    <w:rsid w:val="00325170"/>
    <w:rsid w:val="003304C2"/>
    <w:rsid w:val="00332170"/>
    <w:rsid w:val="00337609"/>
    <w:rsid w:val="0034154A"/>
    <w:rsid w:val="00342C36"/>
    <w:rsid w:val="00353321"/>
    <w:rsid w:val="0035434D"/>
    <w:rsid w:val="003550C6"/>
    <w:rsid w:val="003732B6"/>
    <w:rsid w:val="0037628A"/>
    <w:rsid w:val="00377174"/>
    <w:rsid w:val="003804F4"/>
    <w:rsid w:val="003840D4"/>
    <w:rsid w:val="00384659"/>
    <w:rsid w:val="003852BD"/>
    <w:rsid w:val="00385BA3"/>
    <w:rsid w:val="00390D71"/>
    <w:rsid w:val="0039158B"/>
    <w:rsid w:val="003A0A6A"/>
    <w:rsid w:val="003A22C9"/>
    <w:rsid w:val="003A3A05"/>
    <w:rsid w:val="003B0781"/>
    <w:rsid w:val="003B1234"/>
    <w:rsid w:val="003B2543"/>
    <w:rsid w:val="003B2780"/>
    <w:rsid w:val="003B2F71"/>
    <w:rsid w:val="003B7208"/>
    <w:rsid w:val="003C1A55"/>
    <w:rsid w:val="003C24FC"/>
    <w:rsid w:val="003C28DD"/>
    <w:rsid w:val="003D2F9E"/>
    <w:rsid w:val="003D3465"/>
    <w:rsid w:val="003D3E29"/>
    <w:rsid w:val="003D5D11"/>
    <w:rsid w:val="003E00A6"/>
    <w:rsid w:val="003E0CE1"/>
    <w:rsid w:val="003E2337"/>
    <w:rsid w:val="003E44F7"/>
    <w:rsid w:val="003E7D6A"/>
    <w:rsid w:val="003F2424"/>
    <w:rsid w:val="003F2894"/>
    <w:rsid w:val="003F6D15"/>
    <w:rsid w:val="003F6F14"/>
    <w:rsid w:val="00404659"/>
    <w:rsid w:val="004056DF"/>
    <w:rsid w:val="004079FC"/>
    <w:rsid w:val="00410626"/>
    <w:rsid w:val="0041283C"/>
    <w:rsid w:val="004151B3"/>
    <w:rsid w:val="00415803"/>
    <w:rsid w:val="00415F48"/>
    <w:rsid w:val="004172F4"/>
    <w:rsid w:val="00417C25"/>
    <w:rsid w:val="00417C2B"/>
    <w:rsid w:val="00421D5B"/>
    <w:rsid w:val="0042294B"/>
    <w:rsid w:val="0042640F"/>
    <w:rsid w:val="00426E52"/>
    <w:rsid w:val="00431407"/>
    <w:rsid w:val="00433039"/>
    <w:rsid w:val="00436517"/>
    <w:rsid w:val="004406FA"/>
    <w:rsid w:val="0044539F"/>
    <w:rsid w:val="00445817"/>
    <w:rsid w:val="0044693B"/>
    <w:rsid w:val="00456E6A"/>
    <w:rsid w:val="00457008"/>
    <w:rsid w:val="004604CD"/>
    <w:rsid w:val="00461478"/>
    <w:rsid w:val="00466177"/>
    <w:rsid w:val="00470C1A"/>
    <w:rsid w:val="0047558F"/>
    <w:rsid w:val="00477009"/>
    <w:rsid w:val="004776CA"/>
    <w:rsid w:val="0048254D"/>
    <w:rsid w:val="0048456C"/>
    <w:rsid w:val="00485DC1"/>
    <w:rsid w:val="00490498"/>
    <w:rsid w:val="00490F74"/>
    <w:rsid w:val="00491490"/>
    <w:rsid w:val="00493CCB"/>
    <w:rsid w:val="00496FBB"/>
    <w:rsid w:val="004A23AA"/>
    <w:rsid w:val="004A789E"/>
    <w:rsid w:val="004B2108"/>
    <w:rsid w:val="004B358A"/>
    <w:rsid w:val="004B665D"/>
    <w:rsid w:val="004C47F7"/>
    <w:rsid w:val="004C7D65"/>
    <w:rsid w:val="004D10F1"/>
    <w:rsid w:val="004D1BD7"/>
    <w:rsid w:val="004D4639"/>
    <w:rsid w:val="004D508D"/>
    <w:rsid w:val="004D71C4"/>
    <w:rsid w:val="004E3646"/>
    <w:rsid w:val="004E6477"/>
    <w:rsid w:val="004E6E7C"/>
    <w:rsid w:val="004E7292"/>
    <w:rsid w:val="004E77B8"/>
    <w:rsid w:val="004F117C"/>
    <w:rsid w:val="004F276B"/>
    <w:rsid w:val="004F2D76"/>
    <w:rsid w:val="004F4A32"/>
    <w:rsid w:val="00500413"/>
    <w:rsid w:val="00500A29"/>
    <w:rsid w:val="00502164"/>
    <w:rsid w:val="00502F76"/>
    <w:rsid w:val="00510527"/>
    <w:rsid w:val="00520007"/>
    <w:rsid w:val="00522EFC"/>
    <w:rsid w:val="00532A63"/>
    <w:rsid w:val="0053593C"/>
    <w:rsid w:val="00536AC5"/>
    <w:rsid w:val="005405B6"/>
    <w:rsid w:val="00541678"/>
    <w:rsid w:val="005418FA"/>
    <w:rsid w:val="005420F4"/>
    <w:rsid w:val="00542678"/>
    <w:rsid w:val="0054297A"/>
    <w:rsid w:val="00544766"/>
    <w:rsid w:val="005510E0"/>
    <w:rsid w:val="00551193"/>
    <w:rsid w:val="00560755"/>
    <w:rsid w:val="00564ACA"/>
    <w:rsid w:val="00566EB2"/>
    <w:rsid w:val="00580E2C"/>
    <w:rsid w:val="00587226"/>
    <w:rsid w:val="0059259A"/>
    <w:rsid w:val="0059390E"/>
    <w:rsid w:val="0059434D"/>
    <w:rsid w:val="005A0880"/>
    <w:rsid w:val="005A365A"/>
    <w:rsid w:val="005B0A78"/>
    <w:rsid w:val="005B0BAA"/>
    <w:rsid w:val="005B1568"/>
    <w:rsid w:val="005B433E"/>
    <w:rsid w:val="005B601B"/>
    <w:rsid w:val="005C3058"/>
    <w:rsid w:val="005C459F"/>
    <w:rsid w:val="005C6DA0"/>
    <w:rsid w:val="005C73DC"/>
    <w:rsid w:val="005D1C91"/>
    <w:rsid w:val="005D1CC0"/>
    <w:rsid w:val="005D64D1"/>
    <w:rsid w:val="005E65A2"/>
    <w:rsid w:val="005E7FDF"/>
    <w:rsid w:val="005F03C3"/>
    <w:rsid w:val="005F5063"/>
    <w:rsid w:val="006005FC"/>
    <w:rsid w:val="00602191"/>
    <w:rsid w:val="00606899"/>
    <w:rsid w:val="00610AB0"/>
    <w:rsid w:val="00620D51"/>
    <w:rsid w:val="00624847"/>
    <w:rsid w:val="00625763"/>
    <w:rsid w:val="006269E8"/>
    <w:rsid w:val="00631E0A"/>
    <w:rsid w:val="0063266C"/>
    <w:rsid w:val="0064057A"/>
    <w:rsid w:val="00640DAD"/>
    <w:rsid w:val="00642073"/>
    <w:rsid w:val="00642DD0"/>
    <w:rsid w:val="00643B08"/>
    <w:rsid w:val="00644DE1"/>
    <w:rsid w:val="006608A6"/>
    <w:rsid w:val="00660E94"/>
    <w:rsid w:val="0066442D"/>
    <w:rsid w:val="0067285E"/>
    <w:rsid w:val="00673F71"/>
    <w:rsid w:val="006768D9"/>
    <w:rsid w:val="00680045"/>
    <w:rsid w:val="00681E95"/>
    <w:rsid w:val="00690858"/>
    <w:rsid w:val="006920FD"/>
    <w:rsid w:val="00693ECD"/>
    <w:rsid w:val="006946D0"/>
    <w:rsid w:val="00694AA4"/>
    <w:rsid w:val="006A1664"/>
    <w:rsid w:val="006A4CF1"/>
    <w:rsid w:val="006A4FA4"/>
    <w:rsid w:val="006B208E"/>
    <w:rsid w:val="006B395A"/>
    <w:rsid w:val="006C000D"/>
    <w:rsid w:val="006C526B"/>
    <w:rsid w:val="006C5835"/>
    <w:rsid w:val="006C5BA6"/>
    <w:rsid w:val="006C6653"/>
    <w:rsid w:val="006C734D"/>
    <w:rsid w:val="006D0303"/>
    <w:rsid w:val="006D0AA0"/>
    <w:rsid w:val="006D28A0"/>
    <w:rsid w:val="006D7C4D"/>
    <w:rsid w:val="006E3CCA"/>
    <w:rsid w:val="006E64AB"/>
    <w:rsid w:val="006F0A45"/>
    <w:rsid w:val="006F5250"/>
    <w:rsid w:val="006F5B3B"/>
    <w:rsid w:val="006F61D0"/>
    <w:rsid w:val="006F74A3"/>
    <w:rsid w:val="006F7EF3"/>
    <w:rsid w:val="0070119B"/>
    <w:rsid w:val="007026C7"/>
    <w:rsid w:val="00703C63"/>
    <w:rsid w:val="00704F01"/>
    <w:rsid w:val="00706996"/>
    <w:rsid w:val="00713DB0"/>
    <w:rsid w:val="0071493B"/>
    <w:rsid w:val="00716769"/>
    <w:rsid w:val="00720037"/>
    <w:rsid w:val="00721A4B"/>
    <w:rsid w:val="00724E84"/>
    <w:rsid w:val="00725BF5"/>
    <w:rsid w:val="007261BC"/>
    <w:rsid w:val="0072641F"/>
    <w:rsid w:val="0073351A"/>
    <w:rsid w:val="007368AD"/>
    <w:rsid w:val="007369DF"/>
    <w:rsid w:val="00740E6B"/>
    <w:rsid w:val="0074413F"/>
    <w:rsid w:val="0074537C"/>
    <w:rsid w:val="00753CCA"/>
    <w:rsid w:val="0075556C"/>
    <w:rsid w:val="00756EB2"/>
    <w:rsid w:val="007575FC"/>
    <w:rsid w:val="00757EDA"/>
    <w:rsid w:val="00763A95"/>
    <w:rsid w:val="007654D2"/>
    <w:rsid w:val="0076681F"/>
    <w:rsid w:val="007741C4"/>
    <w:rsid w:val="00774940"/>
    <w:rsid w:val="00781D25"/>
    <w:rsid w:val="007932E1"/>
    <w:rsid w:val="007944E6"/>
    <w:rsid w:val="0079587D"/>
    <w:rsid w:val="00796CB2"/>
    <w:rsid w:val="007A0C6E"/>
    <w:rsid w:val="007A161B"/>
    <w:rsid w:val="007A21F4"/>
    <w:rsid w:val="007A2C64"/>
    <w:rsid w:val="007A526D"/>
    <w:rsid w:val="007A648B"/>
    <w:rsid w:val="007A71C1"/>
    <w:rsid w:val="007A752D"/>
    <w:rsid w:val="007A7D49"/>
    <w:rsid w:val="007B4853"/>
    <w:rsid w:val="007C04B5"/>
    <w:rsid w:val="007D131F"/>
    <w:rsid w:val="007D2009"/>
    <w:rsid w:val="007D5635"/>
    <w:rsid w:val="007D6023"/>
    <w:rsid w:val="007D7351"/>
    <w:rsid w:val="007D73A8"/>
    <w:rsid w:val="007E0821"/>
    <w:rsid w:val="007E3650"/>
    <w:rsid w:val="007E5E65"/>
    <w:rsid w:val="007E7D2F"/>
    <w:rsid w:val="007F1FF8"/>
    <w:rsid w:val="007F2C1D"/>
    <w:rsid w:val="007F550B"/>
    <w:rsid w:val="007F58BA"/>
    <w:rsid w:val="007F5D6F"/>
    <w:rsid w:val="007F6041"/>
    <w:rsid w:val="007F712C"/>
    <w:rsid w:val="008032C0"/>
    <w:rsid w:val="00803984"/>
    <w:rsid w:val="00803F13"/>
    <w:rsid w:val="00804A26"/>
    <w:rsid w:val="00810190"/>
    <w:rsid w:val="008162F6"/>
    <w:rsid w:val="00820A7F"/>
    <w:rsid w:val="00820BCD"/>
    <w:rsid w:val="008215E4"/>
    <w:rsid w:val="00822D6A"/>
    <w:rsid w:val="00822DDB"/>
    <w:rsid w:val="008248AB"/>
    <w:rsid w:val="008315DA"/>
    <w:rsid w:val="0083305B"/>
    <w:rsid w:val="0083378C"/>
    <w:rsid w:val="00846647"/>
    <w:rsid w:val="00852822"/>
    <w:rsid w:val="0085332C"/>
    <w:rsid w:val="00863D69"/>
    <w:rsid w:val="008664B5"/>
    <w:rsid w:val="008718B6"/>
    <w:rsid w:val="00875942"/>
    <w:rsid w:val="008764DC"/>
    <w:rsid w:val="008816EE"/>
    <w:rsid w:val="008910A4"/>
    <w:rsid w:val="00892900"/>
    <w:rsid w:val="00896F8E"/>
    <w:rsid w:val="008A1429"/>
    <w:rsid w:val="008A2771"/>
    <w:rsid w:val="008A6ECC"/>
    <w:rsid w:val="008B1A55"/>
    <w:rsid w:val="008B1B33"/>
    <w:rsid w:val="008B6DAD"/>
    <w:rsid w:val="008C3A57"/>
    <w:rsid w:val="008D0E8B"/>
    <w:rsid w:val="008D2553"/>
    <w:rsid w:val="008D2DF1"/>
    <w:rsid w:val="008D796D"/>
    <w:rsid w:val="008F0697"/>
    <w:rsid w:val="008F0ABA"/>
    <w:rsid w:val="008F107E"/>
    <w:rsid w:val="008F14AC"/>
    <w:rsid w:val="008F2A1E"/>
    <w:rsid w:val="008F5F78"/>
    <w:rsid w:val="00902824"/>
    <w:rsid w:val="00910277"/>
    <w:rsid w:val="009119D6"/>
    <w:rsid w:val="00911B52"/>
    <w:rsid w:val="00916D53"/>
    <w:rsid w:val="0092054A"/>
    <w:rsid w:val="00920EEE"/>
    <w:rsid w:val="009214E6"/>
    <w:rsid w:val="00921F3D"/>
    <w:rsid w:val="009231F0"/>
    <w:rsid w:val="009252A4"/>
    <w:rsid w:val="00930304"/>
    <w:rsid w:val="00931A44"/>
    <w:rsid w:val="009328DE"/>
    <w:rsid w:val="009331C5"/>
    <w:rsid w:val="0093376E"/>
    <w:rsid w:val="009363FC"/>
    <w:rsid w:val="00940E40"/>
    <w:rsid w:val="00951113"/>
    <w:rsid w:val="00953B59"/>
    <w:rsid w:val="009548E4"/>
    <w:rsid w:val="009559E3"/>
    <w:rsid w:val="0095633C"/>
    <w:rsid w:val="00956445"/>
    <w:rsid w:val="00956567"/>
    <w:rsid w:val="00960BFD"/>
    <w:rsid w:val="0096110D"/>
    <w:rsid w:val="0096306E"/>
    <w:rsid w:val="00966DCE"/>
    <w:rsid w:val="00967723"/>
    <w:rsid w:val="0096794D"/>
    <w:rsid w:val="009709BA"/>
    <w:rsid w:val="00971B2A"/>
    <w:rsid w:val="00971FD2"/>
    <w:rsid w:val="0097489B"/>
    <w:rsid w:val="009809C3"/>
    <w:rsid w:val="00982C3A"/>
    <w:rsid w:val="00982CD3"/>
    <w:rsid w:val="00984639"/>
    <w:rsid w:val="009846C5"/>
    <w:rsid w:val="0098583B"/>
    <w:rsid w:val="00985BEC"/>
    <w:rsid w:val="00986736"/>
    <w:rsid w:val="00991160"/>
    <w:rsid w:val="00991251"/>
    <w:rsid w:val="009918FD"/>
    <w:rsid w:val="009925FC"/>
    <w:rsid w:val="009964ED"/>
    <w:rsid w:val="009A061D"/>
    <w:rsid w:val="009A1FD3"/>
    <w:rsid w:val="009A60EA"/>
    <w:rsid w:val="009A7467"/>
    <w:rsid w:val="009A75C8"/>
    <w:rsid w:val="009A7EA1"/>
    <w:rsid w:val="009B18E6"/>
    <w:rsid w:val="009B3BB3"/>
    <w:rsid w:val="009B43AE"/>
    <w:rsid w:val="009C2904"/>
    <w:rsid w:val="009C389F"/>
    <w:rsid w:val="009C3AB9"/>
    <w:rsid w:val="009C5BD9"/>
    <w:rsid w:val="009C5D53"/>
    <w:rsid w:val="009C61B5"/>
    <w:rsid w:val="009C7877"/>
    <w:rsid w:val="009D7393"/>
    <w:rsid w:val="009E192C"/>
    <w:rsid w:val="009E1FB2"/>
    <w:rsid w:val="009F1097"/>
    <w:rsid w:val="009F31DF"/>
    <w:rsid w:val="009F51E9"/>
    <w:rsid w:val="009F6322"/>
    <w:rsid w:val="009F73FB"/>
    <w:rsid w:val="009F7654"/>
    <w:rsid w:val="00A0093C"/>
    <w:rsid w:val="00A0217B"/>
    <w:rsid w:val="00A03202"/>
    <w:rsid w:val="00A0347D"/>
    <w:rsid w:val="00A039FA"/>
    <w:rsid w:val="00A03CBC"/>
    <w:rsid w:val="00A15BAB"/>
    <w:rsid w:val="00A206AF"/>
    <w:rsid w:val="00A23FDE"/>
    <w:rsid w:val="00A27379"/>
    <w:rsid w:val="00A30E78"/>
    <w:rsid w:val="00A31299"/>
    <w:rsid w:val="00A346CF"/>
    <w:rsid w:val="00A40D41"/>
    <w:rsid w:val="00A40E25"/>
    <w:rsid w:val="00A47878"/>
    <w:rsid w:val="00A47B2A"/>
    <w:rsid w:val="00A53E32"/>
    <w:rsid w:val="00A53FE6"/>
    <w:rsid w:val="00A5771C"/>
    <w:rsid w:val="00A65B39"/>
    <w:rsid w:val="00A73539"/>
    <w:rsid w:val="00A7537B"/>
    <w:rsid w:val="00A75B5F"/>
    <w:rsid w:val="00A8064B"/>
    <w:rsid w:val="00A84FD7"/>
    <w:rsid w:val="00A90F62"/>
    <w:rsid w:val="00A92270"/>
    <w:rsid w:val="00A923C0"/>
    <w:rsid w:val="00A95EB7"/>
    <w:rsid w:val="00A967E0"/>
    <w:rsid w:val="00A970D8"/>
    <w:rsid w:val="00A97D5F"/>
    <w:rsid w:val="00A97D8A"/>
    <w:rsid w:val="00AA0DB1"/>
    <w:rsid w:val="00AB7205"/>
    <w:rsid w:val="00AC25D9"/>
    <w:rsid w:val="00AD2243"/>
    <w:rsid w:val="00AD44AB"/>
    <w:rsid w:val="00AD4E8E"/>
    <w:rsid w:val="00AF1559"/>
    <w:rsid w:val="00AF2893"/>
    <w:rsid w:val="00AF337A"/>
    <w:rsid w:val="00AF7407"/>
    <w:rsid w:val="00AF7A44"/>
    <w:rsid w:val="00B0176E"/>
    <w:rsid w:val="00B0255E"/>
    <w:rsid w:val="00B10540"/>
    <w:rsid w:val="00B15555"/>
    <w:rsid w:val="00B21E1F"/>
    <w:rsid w:val="00B23415"/>
    <w:rsid w:val="00B33D19"/>
    <w:rsid w:val="00B3420E"/>
    <w:rsid w:val="00B366CB"/>
    <w:rsid w:val="00B41A7F"/>
    <w:rsid w:val="00B42B13"/>
    <w:rsid w:val="00B50C9F"/>
    <w:rsid w:val="00B52105"/>
    <w:rsid w:val="00B52637"/>
    <w:rsid w:val="00B64B5A"/>
    <w:rsid w:val="00B64E60"/>
    <w:rsid w:val="00B65E02"/>
    <w:rsid w:val="00B66872"/>
    <w:rsid w:val="00B71393"/>
    <w:rsid w:val="00B715BA"/>
    <w:rsid w:val="00B74669"/>
    <w:rsid w:val="00B81EAB"/>
    <w:rsid w:val="00B9583D"/>
    <w:rsid w:val="00B96F2B"/>
    <w:rsid w:val="00B97D5E"/>
    <w:rsid w:val="00BA3640"/>
    <w:rsid w:val="00BA433A"/>
    <w:rsid w:val="00BA4973"/>
    <w:rsid w:val="00BA680A"/>
    <w:rsid w:val="00BB1C20"/>
    <w:rsid w:val="00BB1EB7"/>
    <w:rsid w:val="00BB6C04"/>
    <w:rsid w:val="00BC0CC2"/>
    <w:rsid w:val="00BC0F34"/>
    <w:rsid w:val="00BC3192"/>
    <w:rsid w:val="00BC696E"/>
    <w:rsid w:val="00BC6CD8"/>
    <w:rsid w:val="00BD2330"/>
    <w:rsid w:val="00BD4FB5"/>
    <w:rsid w:val="00BD5C1D"/>
    <w:rsid w:val="00BE26BC"/>
    <w:rsid w:val="00BE479E"/>
    <w:rsid w:val="00BF10F8"/>
    <w:rsid w:val="00BF2682"/>
    <w:rsid w:val="00BF42A4"/>
    <w:rsid w:val="00BF4438"/>
    <w:rsid w:val="00BF7CC6"/>
    <w:rsid w:val="00C0288E"/>
    <w:rsid w:val="00C03070"/>
    <w:rsid w:val="00C0384F"/>
    <w:rsid w:val="00C04FA9"/>
    <w:rsid w:val="00C05564"/>
    <w:rsid w:val="00C10ACF"/>
    <w:rsid w:val="00C117B5"/>
    <w:rsid w:val="00C14336"/>
    <w:rsid w:val="00C147D2"/>
    <w:rsid w:val="00C15EB3"/>
    <w:rsid w:val="00C16F18"/>
    <w:rsid w:val="00C177C2"/>
    <w:rsid w:val="00C202D6"/>
    <w:rsid w:val="00C208A5"/>
    <w:rsid w:val="00C20D42"/>
    <w:rsid w:val="00C2289D"/>
    <w:rsid w:val="00C22B21"/>
    <w:rsid w:val="00C23C4D"/>
    <w:rsid w:val="00C2571C"/>
    <w:rsid w:val="00C26836"/>
    <w:rsid w:val="00C27C9F"/>
    <w:rsid w:val="00C3024A"/>
    <w:rsid w:val="00C30801"/>
    <w:rsid w:val="00C30B5F"/>
    <w:rsid w:val="00C37C3B"/>
    <w:rsid w:val="00C40D16"/>
    <w:rsid w:val="00C419C9"/>
    <w:rsid w:val="00C4473C"/>
    <w:rsid w:val="00C463BE"/>
    <w:rsid w:val="00C46928"/>
    <w:rsid w:val="00C53E70"/>
    <w:rsid w:val="00C5773D"/>
    <w:rsid w:val="00C60A0E"/>
    <w:rsid w:val="00C61BB4"/>
    <w:rsid w:val="00C71A2C"/>
    <w:rsid w:val="00C72A9F"/>
    <w:rsid w:val="00C72B11"/>
    <w:rsid w:val="00C7696A"/>
    <w:rsid w:val="00C826D2"/>
    <w:rsid w:val="00C82824"/>
    <w:rsid w:val="00C83159"/>
    <w:rsid w:val="00C83D61"/>
    <w:rsid w:val="00C84C66"/>
    <w:rsid w:val="00C84D60"/>
    <w:rsid w:val="00C868D7"/>
    <w:rsid w:val="00C90736"/>
    <w:rsid w:val="00C93DE7"/>
    <w:rsid w:val="00C9420A"/>
    <w:rsid w:val="00C97A3C"/>
    <w:rsid w:val="00CA0FC7"/>
    <w:rsid w:val="00CA483B"/>
    <w:rsid w:val="00CA6764"/>
    <w:rsid w:val="00CB0785"/>
    <w:rsid w:val="00CB0A6B"/>
    <w:rsid w:val="00CB260C"/>
    <w:rsid w:val="00CB75BB"/>
    <w:rsid w:val="00CC1A63"/>
    <w:rsid w:val="00CC51A5"/>
    <w:rsid w:val="00CD38B0"/>
    <w:rsid w:val="00CD4440"/>
    <w:rsid w:val="00CD4ACD"/>
    <w:rsid w:val="00CD790E"/>
    <w:rsid w:val="00CE2D06"/>
    <w:rsid w:val="00CE34D3"/>
    <w:rsid w:val="00CE4D1B"/>
    <w:rsid w:val="00CE53A5"/>
    <w:rsid w:val="00CF0BD7"/>
    <w:rsid w:val="00CF1DF2"/>
    <w:rsid w:val="00CF35B5"/>
    <w:rsid w:val="00CF5122"/>
    <w:rsid w:val="00CF6422"/>
    <w:rsid w:val="00CF7EDD"/>
    <w:rsid w:val="00D01C56"/>
    <w:rsid w:val="00D043A6"/>
    <w:rsid w:val="00D071FC"/>
    <w:rsid w:val="00D13C95"/>
    <w:rsid w:val="00D23865"/>
    <w:rsid w:val="00D353FC"/>
    <w:rsid w:val="00D3745E"/>
    <w:rsid w:val="00D37AC3"/>
    <w:rsid w:val="00D40623"/>
    <w:rsid w:val="00D445A2"/>
    <w:rsid w:val="00D5165F"/>
    <w:rsid w:val="00D563C9"/>
    <w:rsid w:val="00D57961"/>
    <w:rsid w:val="00D603F0"/>
    <w:rsid w:val="00D604B9"/>
    <w:rsid w:val="00D61A1E"/>
    <w:rsid w:val="00D674DD"/>
    <w:rsid w:val="00D67E81"/>
    <w:rsid w:val="00D70CC7"/>
    <w:rsid w:val="00D75111"/>
    <w:rsid w:val="00D774DB"/>
    <w:rsid w:val="00D774DD"/>
    <w:rsid w:val="00D81159"/>
    <w:rsid w:val="00D84EB1"/>
    <w:rsid w:val="00D92A89"/>
    <w:rsid w:val="00D957B2"/>
    <w:rsid w:val="00D95B61"/>
    <w:rsid w:val="00DA4098"/>
    <w:rsid w:val="00DB0D22"/>
    <w:rsid w:val="00DB405B"/>
    <w:rsid w:val="00DB4DAA"/>
    <w:rsid w:val="00DC3614"/>
    <w:rsid w:val="00DC40FD"/>
    <w:rsid w:val="00DD0A74"/>
    <w:rsid w:val="00DD4DFB"/>
    <w:rsid w:val="00DD6C0F"/>
    <w:rsid w:val="00DE369E"/>
    <w:rsid w:val="00E03285"/>
    <w:rsid w:val="00E040B5"/>
    <w:rsid w:val="00E07A4B"/>
    <w:rsid w:val="00E11E1B"/>
    <w:rsid w:val="00E12C3B"/>
    <w:rsid w:val="00E13BDE"/>
    <w:rsid w:val="00E16298"/>
    <w:rsid w:val="00E20063"/>
    <w:rsid w:val="00E20834"/>
    <w:rsid w:val="00E20D08"/>
    <w:rsid w:val="00E22003"/>
    <w:rsid w:val="00E2319E"/>
    <w:rsid w:val="00E2589E"/>
    <w:rsid w:val="00E26BA1"/>
    <w:rsid w:val="00E2793F"/>
    <w:rsid w:val="00E33508"/>
    <w:rsid w:val="00E34689"/>
    <w:rsid w:val="00E40660"/>
    <w:rsid w:val="00E40A36"/>
    <w:rsid w:val="00E42A7B"/>
    <w:rsid w:val="00E456AF"/>
    <w:rsid w:val="00E46B03"/>
    <w:rsid w:val="00E5004E"/>
    <w:rsid w:val="00E57CF9"/>
    <w:rsid w:val="00E60359"/>
    <w:rsid w:val="00E60A14"/>
    <w:rsid w:val="00E62519"/>
    <w:rsid w:val="00E62CDF"/>
    <w:rsid w:val="00E7280A"/>
    <w:rsid w:val="00E73E3E"/>
    <w:rsid w:val="00E7463E"/>
    <w:rsid w:val="00E74DAD"/>
    <w:rsid w:val="00E80198"/>
    <w:rsid w:val="00E81E73"/>
    <w:rsid w:val="00E94EC0"/>
    <w:rsid w:val="00E9524F"/>
    <w:rsid w:val="00E95EB8"/>
    <w:rsid w:val="00EA44D8"/>
    <w:rsid w:val="00EA45F6"/>
    <w:rsid w:val="00EA4D18"/>
    <w:rsid w:val="00EA6C96"/>
    <w:rsid w:val="00EB0A82"/>
    <w:rsid w:val="00EB4689"/>
    <w:rsid w:val="00EB5857"/>
    <w:rsid w:val="00EB7CB7"/>
    <w:rsid w:val="00EC5B3A"/>
    <w:rsid w:val="00ED2120"/>
    <w:rsid w:val="00EE0A07"/>
    <w:rsid w:val="00EE6EA1"/>
    <w:rsid w:val="00EF40B6"/>
    <w:rsid w:val="00EF5EC1"/>
    <w:rsid w:val="00F0039E"/>
    <w:rsid w:val="00F010CB"/>
    <w:rsid w:val="00F021BE"/>
    <w:rsid w:val="00F0233C"/>
    <w:rsid w:val="00F058A7"/>
    <w:rsid w:val="00F06DF0"/>
    <w:rsid w:val="00F11BFA"/>
    <w:rsid w:val="00F14227"/>
    <w:rsid w:val="00F15A0D"/>
    <w:rsid w:val="00F2059E"/>
    <w:rsid w:val="00F215BA"/>
    <w:rsid w:val="00F30BE8"/>
    <w:rsid w:val="00F33F09"/>
    <w:rsid w:val="00F34DE8"/>
    <w:rsid w:val="00F367DA"/>
    <w:rsid w:val="00F36B48"/>
    <w:rsid w:val="00F36C48"/>
    <w:rsid w:val="00F401B2"/>
    <w:rsid w:val="00F40C80"/>
    <w:rsid w:val="00F54AD3"/>
    <w:rsid w:val="00F60E1A"/>
    <w:rsid w:val="00F62BC3"/>
    <w:rsid w:val="00F64F2B"/>
    <w:rsid w:val="00F70135"/>
    <w:rsid w:val="00F71E24"/>
    <w:rsid w:val="00F7338C"/>
    <w:rsid w:val="00F735FD"/>
    <w:rsid w:val="00F74C88"/>
    <w:rsid w:val="00F81CF8"/>
    <w:rsid w:val="00F82406"/>
    <w:rsid w:val="00F84409"/>
    <w:rsid w:val="00F86A6B"/>
    <w:rsid w:val="00F9143F"/>
    <w:rsid w:val="00F9358A"/>
    <w:rsid w:val="00F94639"/>
    <w:rsid w:val="00F952F3"/>
    <w:rsid w:val="00FA4E38"/>
    <w:rsid w:val="00FA562C"/>
    <w:rsid w:val="00FA5FC0"/>
    <w:rsid w:val="00FB4E9D"/>
    <w:rsid w:val="00FB5C91"/>
    <w:rsid w:val="00FB5CF1"/>
    <w:rsid w:val="00FB6A55"/>
    <w:rsid w:val="00FC1C83"/>
    <w:rsid w:val="00FC4E6F"/>
    <w:rsid w:val="00FC60AC"/>
    <w:rsid w:val="00FC7798"/>
    <w:rsid w:val="00FD0418"/>
    <w:rsid w:val="00FD3038"/>
    <w:rsid w:val="00FD4BDD"/>
    <w:rsid w:val="00FD6F0B"/>
    <w:rsid w:val="00FD7A21"/>
    <w:rsid w:val="00FE2353"/>
    <w:rsid w:val="00FE5196"/>
    <w:rsid w:val="00FF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4756E6"/>
  <w15:docId w15:val="{6049392E-80C7-4697-97FD-27F177AB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18"/>
        <w:szCs w:val="18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550B"/>
    <w:pPr>
      <w:spacing w:before="40"/>
    </w:pPr>
  </w:style>
  <w:style w:type="paragraph" w:styleId="Heading1">
    <w:name w:val="heading 1"/>
    <w:basedOn w:val="Normal"/>
    <w:next w:val="Text"/>
    <w:link w:val="Heading1Char"/>
    <w:qFormat/>
    <w:rsid w:val="002E2E79"/>
    <w:pPr>
      <w:keepNext/>
      <w:keepLines/>
      <w:numPr>
        <w:numId w:val="24"/>
      </w:numPr>
      <w:spacing w:before="360"/>
      <w:outlineLvl w:val="0"/>
    </w:pPr>
    <w:rPr>
      <w:rFonts w:eastAsia="MS Gothic" w:cs="Arial"/>
      <w:b/>
      <w:sz w:val="28"/>
      <w:szCs w:val="20"/>
      <w:lang w:eastAsia="zh-CN"/>
    </w:rPr>
  </w:style>
  <w:style w:type="paragraph" w:styleId="Heading2">
    <w:name w:val="heading 2"/>
    <w:basedOn w:val="Normal"/>
    <w:next w:val="Text"/>
    <w:link w:val="Heading2Char"/>
    <w:qFormat/>
    <w:rsid w:val="00093D29"/>
    <w:pPr>
      <w:keepNext/>
      <w:keepLines/>
      <w:numPr>
        <w:ilvl w:val="1"/>
        <w:numId w:val="24"/>
      </w:numPr>
      <w:spacing w:before="240"/>
      <w:outlineLvl w:val="1"/>
    </w:pPr>
    <w:rPr>
      <w:rFonts w:eastAsia="MS Gothic" w:cs="Arial"/>
      <w:b/>
      <w:sz w:val="26"/>
    </w:rPr>
  </w:style>
  <w:style w:type="paragraph" w:styleId="Heading3">
    <w:name w:val="heading 3"/>
    <w:basedOn w:val="Normal"/>
    <w:next w:val="Text"/>
    <w:link w:val="Heading3Char"/>
    <w:qFormat/>
    <w:rsid w:val="00093D29"/>
    <w:pPr>
      <w:keepNext/>
      <w:keepLines/>
      <w:numPr>
        <w:ilvl w:val="2"/>
        <w:numId w:val="24"/>
      </w:numPr>
      <w:spacing w:before="240"/>
      <w:outlineLvl w:val="2"/>
    </w:pPr>
    <w:rPr>
      <w:rFonts w:eastAsia="MS Gothic" w:cs="Arial"/>
      <w:b/>
    </w:rPr>
  </w:style>
  <w:style w:type="paragraph" w:styleId="Heading4">
    <w:name w:val="heading 4"/>
    <w:basedOn w:val="Normal"/>
    <w:next w:val="Text"/>
    <w:qFormat/>
    <w:rsid w:val="00093D29"/>
    <w:pPr>
      <w:keepNext/>
      <w:keepLines/>
      <w:numPr>
        <w:ilvl w:val="3"/>
        <w:numId w:val="24"/>
      </w:numPr>
      <w:spacing w:before="240"/>
      <w:outlineLvl w:val="3"/>
    </w:pPr>
    <w:rPr>
      <w:rFonts w:eastAsia="MS Gothic" w:cs="Arial"/>
      <w:b/>
    </w:rPr>
  </w:style>
  <w:style w:type="paragraph" w:styleId="Heading5">
    <w:name w:val="heading 5"/>
    <w:basedOn w:val="Heading4"/>
    <w:next w:val="Text"/>
    <w:qFormat/>
    <w:rsid w:val="00093D29"/>
    <w:pPr>
      <w:numPr>
        <w:ilvl w:val="4"/>
      </w:numPr>
      <w:outlineLvl w:val="4"/>
    </w:pPr>
    <w:rPr>
      <w:b w:val="0"/>
    </w:rPr>
  </w:style>
  <w:style w:type="paragraph" w:styleId="Heading6">
    <w:name w:val="heading 6"/>
    <w:basedOn w:val="Normal"/>
    <w:next w:val="Text"/>
    <w:link w:val="Heading6Char"/>
    <w:qFormat/>
    <w:rsid w:val="00093D29"/>
    <w:pPr>
      <w:keepNext/>
      <w:keepLines/>
      <w:spacing w:before="240" w:after="60"/>
      <w:ind w:left="1701" w:hanging="1701"/>
      <w:outlineLvl w:val="5"/>
    </w:pPr>
    <w:rPr>
      <w:rFonts w:eastAsia="MS Gothic" w:cs="Arial"/>
      <w:b/>
      <w:sz w:val="22"/>
    </w:rPr>
  </w:style>
  <w:style w:type="paragraph" w:styleId="Heading7">
    <w:name w:val="heading 7"/>
    <w:basedOn w:val="Normal"/>
    <w:next w:val="Text"/>
    <w:qFormat/>
    <w:rsid w:val="00093D29"/>
    <w:pPr>
      <w:keepNext/>
      <w:keepLines/>
      <w:spacing w:before="240" w:after="60"/>
      <w:ind w:left="1701" w:hanging="1701"/>
      <w:outlineLvl w:val="6"/>
    </w:pPr>
    <w:rPr>
      <w:rFonts w:eastAsia="MS Gothic" w:cs="Arial"/>
      <w:b/>
      <w:sz w:val="22"/>
    </w:rPr>
  </w:style>
  <w:style w:type="paragraph" w:styleId="Heading8">
    <w:name w:val="heading 8"/>
    <w:basedOn w:val="Normal"/>
    <w:next w:val="Normal"/>
    <w:qFormat/>
    <w:rsid w:val="00093D29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093D29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aliases w:val="Graphic,Graphic Char Char,Graphic Char Char Char Char Char,Graphic Char Char Char Char Char Char Char C,notic,Text_10394,non tochic"/>
    <w:basedOn w:val="Normal"/>
    <w:link w:val="TextChar"/>
    <w:qFormat/>
    <w:rsid w:val="00093D29"/>
    <w:pPr>
      <w:spacing w:before="120"/>
      <w:jc w:val="both"/>
    </w:pPr>
  </w:style>
  <w:style w:type="paragraph" w:customStyle="1" w:styleId="Nottoc-headings">
    <w:name w:val="Not toc-headings"/>
    <w:basedOn w:val="Normal"/>
    <w:next w:val="Text"/>
    <w:rsid w:val="00093D29"/>
    <w:pPr>
      <w:keepNext/>
      <w:keepLines/>
      <w:spacing w:before="240" w:after="60"/>
    </w:pPr>
    <w:rPr>
      <w:rFonts w:eastAsia="MS Gothic" w:cs="Arial"/>
      <w:b/>
      <w:szCs w:val="24"/>
    </w:rPr>
  </w:style>
  <w:style w:type="paragraph" w:customStyle="1" w:styleId="Authors">
    <w:name w:val="Authors"/>
    <w:basedOn w:val="Normal"/>
    <w:rsid w:val="00093D29"/>
    <w:pPr>
      <w:keepNext/>
      <w:spacing w:before="240"/>
    </w:pPr>
    <w:rPr>
      <w:rFonts w:eastAsia="MS Gothic" w:cs="Arial"/>
    </w:rPr>
  </w:style>
  <w:style w:type="paragraph" w:customStyle="1" w:styleId="Listlevel1">
    <w:name w:val="List level 1"/>
    <w:basedOn w:val="Normal"/>
    <w:link w:val="Listlevel1Char"/>
    <w:rsid w:val="00093D29"/>
    <w:pPr>
      <w:ind w:left="425" w:hanging="425"/>
    </w:pPr>
  </w:style>
  <w:style w:type="paragraph" w:styleId="TOC6">
    <w:name w:val="toc 6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2126" w:right="454" w:hanging="2126"/>
    </w:pPr>
  </w:style>
  <w:style w:type="paragraph" w:styleId="TOC7">
    <w:name w:val="toc 7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2126" w:right="454" w:hanging="2126"/>
    </w:pPr>
  </w:style>
  <w:style w:type="paragraph" w:customStyle="1" w:styleId="Compound">
    <w:name w:val="Compound"/>
    <w:basedOn w:val="Normal"/>
    <w:rsid w:val="00093D29"/>
    <w:pPr>
      <w:keepNext/>
      <w:spacing w:before="720"/>
      <w:jc w:val="center"/>
    </w:pPr>
    <w:rPr>
      <w:rFonts w:eastAsia="MS Gothic" w:cs="Arial"/>
      <w:sz w:val="32"/>
    </w:rPr>
  </w:style>
  <w:style w:type="paragraph" w:customStyle="1" w:styleId="Dedicatednumber">
    <w:name w:val="Dedicatednumber"/>
    <w:basedOn w:val="Normal"/>
    <w:rsid w:val="00093D29"/>
    <w:pPr>
      <w:keepNext/>
      <w:spacing w:before="720"/>
      <w:jc w:val="center"/>
    </w:pPr>
    <w:rPr>
      <w:rFonts w:eastAsia="MS Gothic" w:cs="Arial"/>
      <w:sz w:val="28"/>
    </w:rPr>
  </w:style>
  <w:style w:type="paragraph" w:customStyle="1" w:styleId="Department">
    <w:name w:val="Department"/>
    <w:basedOn w:val="Normal"/>
    <w:rsid w:val="00093D29"/>
    <w:pPr>
      <w:keepNext/>
      <w:spacing w:before="360"/>
      <w:jc w:val="center"/>
    </w:pPr>
    <w:rPr>
      <w:rFonts w:eastAsia="MS Gothic" w:cs="Arial"/>
      <w:sz w:val="28"/>
    </w:rPr>
  </w:style>
  <w:style w:type="paragraph" w:customStyle="1" w:styleId="Docstatus">
    <w:name w:val="Docstatus"/>
    <w:basedOn w:val="Normal"/>
    <w:rsid w:val="00093D29"/>
    <w:pPr>
      <w:keepNext/>
      <w:spacing w:before="240"/>
    </w:pPr>
    <w:rPr>
      <w:rFonts w:eastAsia="MS Gothic" w:cs="Arial"/>
    </w:rPr>
  </w:style>
  <w:style w:type="paragraph" w:customStyle="1" w:styleId="Doctype">
    <w:name w:val="Doctype"/>
    <w:basedOn w:val="Dedicatednumber"/>
    <w:rsid w:val="00093D29"/>
    <w:pPr>
      <w:spacing w:before="240"/>
      <w:jc w:val="left"/>
    </w:pPr>
    <w:rPr>
      <w:sz w:val="24"/>
    </w:rPr>
  </w:style>
  <w:style w:type="character" w:styleId="EndnoteReference">
    <w:name w:val="endnote reference"/>
    <w:semiHidden/>
    <w:rsid w:val="00093D29"/>
    <w:rPr>
      <w:vertAlign w:val="baseline"/>
    </w:rPr>
  </w:style>
  <w:style w:type="paragraph" w:styleId="EndnoteText">
    <w:name w:val="endnote text"/>
    <w:basedOn w:val="Normal"/>
    <w:semiHidden/>
    <w:rsid w:val="00093D29"/>
    <w:pPr>
      <w:spacing w:before="80" w:after="60"/>
      <w:ind w:left="567" w:hanging="567"/>
    </w:pPr>
  </w:style>
  <w:style w:type="paragraph" w:styleId="Footer">
    <w:name w:val="footer"/>
    <w:basedOn w:val="Header"/>
    <w:link w:val="FooterChar"/>
    <w:semiHidden/>
    <w:rsid w:val="00093D29"/>
  </w:style>
  <w:style w:type="paragraph" w:styleId="Header">
    <w:name w:val="header"/>
    <w:basedOn w:val="Normal"/>
    <w:rsid w:val="00093D29"/>
    <w:pPr>
      <w:widowControl w:val="0"/>
      <w:tabs>
        <w:tab w:val="center" w:pos="4542"/>
        <w:tab w:val="right" w:pos="9078"/>
      </w:tabs>
    </w:pPr>
    <w:rPr>
      <w:rFonts w:eastAsia="MS Gothic" w:cs="Arial"/>
      <w:sz w:val="20"/>
    </w:rPr>
  </w:style>
  <w:style w:type="paragraph" w:customStyle="1" w:styleId="Numberofpages">
    <w:name w:val="Numberofpages"/>
    <w:basedOn w:val="Normal"/>
    <w:rsid w:val="00093D29"/>
    <w:pPr>
      <w:keepNext/>
      <w:spacing w:before="240"/>
    </w:pPr>
    <w:rPr>
      <w:rFonts w:eastAsia="MS Gothic" w:cs="Arial"/>
      <w:szCs w:val="24"/>
    </w:rPr>
  </w:style>
  <w:style w:type="paragraph" w:customStyle="1" w:styleId="Propertystatement">
    <w:name w:val="Propertystatement"/>
    <w:basedOn w:val="Numberofpages"/>
    <w:rsid w:val="00093D29"/>
    <w:pPr>
      <w:keepNext w:val="0"/>
      <w:spacing w:before="1200"/>
      <w:jc w:val="center"/>
    </w:pPr>
    <w:rPr>
      <w:sz w:val="20"/>
    </w:rPr>
  </w:style>
  <w:style w:type="paragraph" w:customStyle="1" w:styleId="Releasedate">
    <w:name w:val="Releasedate"/>
    <w:basedOn w:val="Docstatus"/>
    <w:rsid w:val="00093D29"/>
  </w:style>
  <w:style w:type="paragraph" w:styleId="TOC1">
    <w:name w:val="toc 1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425" w:right="454" w:hanging="425"/>
    </w:pPr>
  </w:style>
  <w:style w:type="paragraph" w:styleId="Title">
    <w:name w:val="Title"/>
    <w:basedOn w:val="Normal"/>
    <w:qFormat/>
    <w:rsid w:val="00093D29"/>
    <w:pPr>
      <w:keepNext/>
      <w:spacing w:before="720" w:after="1320"/>
      <w:jc w:val="center"/>
    </w:pPr>
    <w:rPr>
      <w:rFonts w:eastAsia="MS Gothic" w:cs="Arial"/>
      <w:b/>
      <w:sz w:val="32"/>
    </w:rPr>
  </w:style>
  <w:style w:type="paragraph" w:styleId="TOC2">
    <w:name w:val="toc 2"/>
    <w:basedOn w:val="TOC1"/>
    <w:autoRedefine/>
    <w:uiPriority w:val="39"/>
    <w:rsid w:val="00093D29"/>
    <w:pPr>
      <w:ind w:left="1134" w:hanging="709"/>
    </w:pPr>
  </w:style>
  <w:style w:type="paragraph" w:styleId="TOC3">
    <w:name w:val="toc 3"/>
    <w:basedOn w:val="TOC2"/>
    <w:autoRedefine/>
    <w:uiPriority w:val="39"/>
    <w:rsid w:val="00093D29"/>
    <w:pPr>
      <w:ind w:left="2126" w:hanging="992"/>
    </w:pPr>
  </w:style>
  <w:style w:type="paragraph" w:customStyle="1" w:styleId="Listlevel2">
    <w:name w:val="List level 2"/>
    <w:basedOn w:val="Listlevel1"/>
    <w:rsid w:val="00093D29"/>
    <w:pPr>
      <w:ind w:left="850"/>
    </w:pPr>
  </w:style>
  <w:style w:type="paragraph" w:customStyle="1" w:styleId="StrengthDosageForm">
    <w:name w:val="StrengthDosageForm"/>
    <w:basedOn w:val="Compound"/>
    <w:pPr>
      <w:spacing w:before="0"/>
    </w:pPr>
  </w:style>
  <w:style w:type="character" w:styleId="PageNumber">
    <w:name w:val="page number"/>
    <w:basedOn w:val="DefaultParagraphFont"/>
    <w:semiHidden/>
    <w:rsid w:val="00093D29"/>
  </w:style>
  <w:style w:type="character" w:customStyle="1" w:styleId="Titles">
    <w:name w:val="Titles"/>
    <w:rPr>
      <w:rFonts w:ascii="Times" w:hAnsi="Times"/>
      <w:noProof w:val="0"/>
      <w:sz w:val="24"/>
      <w:lang w:val="en-US"/>
    </w:rPr>
  </w:style>
  <w:style w:type="paragraph" w:customStyle="1" w:styleId="Firstpageinfo">
    <w:name w:val="Firstpageinfo"/>
    <w:basedOn w:val="Heading5"/>
    <w:rsid w:val="00093D29"/>
    <w:pPr>
      <w:numPr>
        <w:ilvl w:val="0"/>
        <w:numId w:val="0"/>
      </w:numPr>
      <w:outlineLvl w:val="9"/>
    </w:pPr>
  </w:style>
  <w:style w:type="paragraph" w:customStyle="1" w:styleId="Comment">
    <w:name w:val="Comment"/>
    <w:basedOn w:val="Normal"/>
    <w:next w:val="Text"/>
    <w:link w:val="CommentChar"/>
    <w:rsid w:val="00093D29"/>
    <w:pPr>
      <w:spacing w:before="120"/>
      <w:jc w:val="both"/>
    </w:pPr>
    <w:rPr>
      <w:i/>
      <w:color w:val="BF30B5"/>
      <w:szCs w:val="24"/>
    </w:rPr>
  </w:style>
  <w:style w:type="paragraph" w:customStyle="1" w:styleId="Non-proportional">
    <w:name w:val="Non-proportional"/>
    <w:basedOn w:val="Normal"/>
    <w:rsid w:val="00093D29"/>
    <w:pPr>
      <w:spacing w:line="240" w:lineRule="atLeast"/>
      <w:jc w:val="both"/>
    </w:pPr>
    <w:rPr>
      <w:rFonts w:ascii="Courier New" w:hAnsi="Courier New"/>
      <w:spacing w:val="-10"/>
    </w:rPr>
  </w:style>
  <w:style w:type="paragraph" w:customStyle="1" w:styleId="Reference">
    <w:name w:val="Reference"/>
    <w:basedOn w:val="Normal"/>
    <w:rsid w:val="00093D29"/>
    <w:pPr>
      <w:spacing w:before="80" w:after="60"/>
    </w:pPr>
  </w:style>
  <w:style w:type="paragraph" w:customStyle="1" w:styleId="Table">
    <w:name w:val="Table"/>
    <w:basedOn w:val="Nottoc-headings"/>
    <w:link w:val="TableChar"/>
    <w:rsid w:val="00093D29"/>
    <w:pPr>
      <w:keepNext w:val="0"/>
      <w:keepLines w:val="0"/>
      <w:tabs>
        <w:tab w:val="left" w:pos="284"/>
      </w:tabs>
      <w:spacing w:before="40" w:after="20"/>
    </w:pPr>
    <w:rPr>
      <w:rFonts w:eastAsia="MS Mincho"/>
      <w:b w:val="0"/>
      <w:sz w:val="20"/>
    </w:rPr>
  </w:style>
  <w:style w:type="paragraph" w:customStyle="1" w:styleId="OUTLINE2">
    <w:name w:val="OUTLINE 2"/>
    <w:pPr>
      <w:tabs>
        <w:tab w:val="left" w:pos="-720"/>
      </w:tabs>
      <w:suppressAutoHyphens/>
    </w:pPr>
    <w:rPr>
      <w:rFonts w:ascii="Times" w:hAnsi="Times"/>
      <w:b/>
      <w:sz w:val="24"/>
    </w:rPr>
  </w:style>
  <w:style w:type="paragraph" w:customStyle="1" w:styleId="Centered">
    <w:name w:val="Centered"/>
    <w:pPr>
      <w:tabs>
        <w:tab w:val="left" w:pos="-720"/>
      </w:tabs>
      <w:suppressAutoHyphens/>
      <w:jc w:val="center"/>
    </w:pPr>
    <w:rPr>
      <w:rFonts w:ascii="Roman" w:hAnsi="Roman"/>
      <w:sz w:val="24"/>
    </w:rPr>
  </w:style>
  <w:style w:type="character" w:customStyle="1" w:styleId="Bold">
    <w:name w:val="Bold"/>
    <w:rPr>
      <w:rFonts w:ascii="Roman" w:hAnsi="Roman"/>
      <w:b/>
      <w:noProof w:val="0"/>
      <w:sz w:val="24"/>
      <w:lang w:val="en-US"/>
    </w:rPr>
  </w:style>
  <w:style w:type="paragraph" w:customStyle="1" w:styleId="Synopsis">
    <w:name w:val="Synopsis"/>
    <w:basedOn w:val="Text"/>
    <w:rsid w:val="00093D29"/>
    <w:rPr>
      <w:rFonts w:eastAsia="MS Gothic"/>
      <w:sz w:val="20"/>
    </w:rPr>
  </w:style>
  <w:style w:type="paragraph" w:styleId="PlainText">
    <w:name w:val="Plain Text"/>
    <w:basedOn w:val="Normal"/>
    <w:semiHidden/>
    <w:rsid w:val="00093D29"/>
    <w:rPr>
      <w:rFonts w:ascii="Courier New" w:hAnsi="Courier New" w:cs="Courier New"/>
      <w:sz w:val="20"/>
    </w:rPr>
  </w:style>
  <w:style w:type="paragraph" w:customStyle="1" w:styleId="SAStext">
    <w:name w:val="SAS text"/>
    <w:rsid w:val="00093D29"/>
    <w:rPr>
      <w:rFonts w:ascii="Courier New" w:eastAsia="MS Mincho" w:hAnsi="Courier New" w:cs="Courier New"/>
      <w:spacing w:val="-10"/>
      <w:lang w:eastAsia="zh-CN"/>
    </w:rPr>
  </w:style>
  <w:style w:type="numbering" w:styleId="111111">
    <w:name w:val="Outline List 2"/>
    <w:basedOn w:val="NoList"/>
    <w:semiHidden/>
    <w:rsid w:val="00093D29"/>
    <w:pPr>
      <w:numPr>
        <w:numId w:val="16"/>
      </w:numPr>
    </w:pPr>
  </w:style>
  <w:style w:type="paragraph" w:customStyle="1" w:styleId="TOCEntry">
    <w:name w:val="TOC Entry"/>
    <w:basedOn w:val="Heading2"/>
    <w:next w:val="Text"/>
    <w:rsid w:val="00093D29"/>
    <w:pPr>
      <w:numPr>
        <w:ilvl w:val="0"/>
        <w:numId w:val="0"/>
      </w:numPr>
    </w:pPr>
  </w:style>
  <w:style w:type="numbering" w:styleId="1ai">
    <w:name w:val="Outline List 1"/>
    <w:basedOn w:val="NoList"/>
    <w:semiHidden/>
    <w:rsid w:val="00093D29"/>
    <w:pPr>
      <w:numPr>
        <w:numId w:val="2"/>
      </w:numPr>
    </w:pPr>
  </w:style>
  <w:style w:type="numbering" w:styleId="ArticleSection">
    <w:name w:val="Outline List 3"/>
    <w:basedOn w:val="NoList"/>
    <w:semiHidden/>
    <w:rsid w:val="00093D29"/>
    <w:pPr>
      <w:numPr>
        <w:numId w:val="18"/>
      </w:numPr>
    </w:pPr>
  </w:style>
  <w:style w:type="paragraph" w:styleId="BlockText">
    <w:name w:val="Block Text"/>
    <w:basedOn w:val="Normal"/>
    <w:semiHidden/>
    <w:rsid w:val="00093D29"/>
    <w:pPr>
      <w:spacing w:after="120"/>
      <w:ind w:left="1440" w:right="1440"/>
    </w:pPr>
  </w:style>
  <w:style w:type="paragraph" w:styleId="BodyText">
    <w:name w:val="Body Text"/>
    <w:basedOn w:val="Normal"/>
    <w:semiHidden/>
    <w:rsid w:val="00093D29"/>
    <w:pPr>
      <w:spacing w:after="120"/>
    </w:pPr>
  </w:style>
  <w:style w:type="paragraph" w:styleId="BodyText2">
    <w:name w:val="Body Text 2"/>
    <w:basedOn w:val="Normal"/>
    <w:semiHidden/>
    <w:rsid w:val="00093D29"/>
    <w:pPr>
      <w:spacing w:after="120" w:line="480" w:lineRule="auto"/>
    </w:pPr>
  </w:style>
  <w:style w:type="paragraph" w:styleId="BodyText3">
    <w:name w:val="Body Text 3"/>
    <w:basedOn w:val="Normal"/>
    <w:semiHidden/>
    <w:rsid w:val="00093D29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093D29"/>
    <w:pPr>
      <w:ind w:firstLine="210"/>
    </w:pPr>
  </w:style>
  <w:style w:type="paragraph" w:styleId="BodyTextIndent">
    <w:name w:val="Body Text Indent"/>
    <w:basedOn w:val="Normal"/>
    <w:semiHidden/>
    <w:rsid w:val="00093D29"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rsid w:val="00093D29"/>
    <w:pPr>
      <w:ind w:firstLine="210"/>
    </w:pPr>
  </w:style>
  <w:style w:type="paragraph" w:styleId="BodyTextIndent2">
    <w:name w:val="Body Text Indent 2"/>
    <w:basedOn w:val="Normal"/>
    <w:semiHidden/>
    <w:rsid w:val="00093D29"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rsid w:val="00093D29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semiHidden/>
    <w:rsid w:val="00093D29"/>
    <w:pPr>
      <w:ind w:left="4320"/>
    </w:pPr>
  </w:style>
  <w:style w:type="paragraph" w:styleId="Date">
    <w:name w:val="Date"/>
    <w:basedOn w:val="Normal"/>
    <w:next w:val="Normal"/>
    <w:semiHidden/>
    <w:rsid w:val="00093D29"/>
  </w:style>
  <w:style w:type="paragraph" w:styleId="E-mailSignature">
    <w:name w:val="E-mail Signature"/>
    <w:basedOn w:val="Normal"/>
    <w:semiHidden/>
    <w:rsid w:val="00093D29"/>
  </w:style>
  <w:style w:type="character" w:styleId="Emphasis">
    <w:name w:val="Emphasis"/>
    <w:qFormat/>
    <w:rsid w:val="00093D29"/>
    <w:rPr>
      <w:i/>
      <w:iCs/>
    </w:rPr>
  </w:style>
  <w:style w:type="paragraph" w:styleId="EnvelopeAddress">
    <w:name w:val="envelope address"/>
    <w:basedOn w:val="Normal"/>
    <w:semiHidden/>
    <w:rsid w:val="00093D29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EnvelopeReturn">
    <w:name w:val="envelope return"/>
    <w:basedOn w:val="Normal"/>
    <w:semiHidden/>
    <w:rsid w:val="00093D29"/>
    <w:rPr>
      <w:rFonts w:cs="Arial"/>
      <w:sz w:val="20"/>
    </w:rPr>
  </w:style>
  <w:style w:type="character" w:styleId="FollowedHyperlink">
    <w:name w:val="FollowedHyperlink"/>
    <w:semiHidden/>
    <w:rsid w:val="00093D29"/>
    <w:rPr>
      <w:color w:val="0000FF"/>
      <w:u w:val="single"/>
    </w:rPr>
  </w:style>
  <w:style w:type="character" w:styleId="HTMLAcronym">
    <w:name w:val="HTML Acronym"/>
    <w:basedOn w:val="DefaultParagraphFont"/>
    <w:semiHidden/>
    <w:rsid w:val="00093D29"/>
  </w:style>
  <w:style w:type="paragraph" w:styleId="HTMLAddress">
    <w:name w:val="HTML Address"/>
    <w:basedOn w:val="Normal"/>
    <w:semiHidden/>
    <w:rsid w:val="00093D29"/>
    <w:rPr>
      <w:i/>
      <w:iCs/>
    </w:rPr>
  </w:style>
  <w:style w:type="character" w:styleId="HTMLCite">
    <w:name w:val="HTML Cite"/>
    <w:semiHidden/>
    <w:rsid w:val="00093D29"/>
    <w:rPr>
      <w:i/>
      <w:iCs/>
    </w:rPr>
  </w:style>
  <w:style w:type="character" w:styleId="HTMLCode">
    <w:name w:val="HTML Code"/>
    <w:semiHidden/>
    <w:rsid w:val="00093D2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093D29"/>
    <w:rPr>
      <w:i/>
      <w:iCs/>
    </w:rPr>
  </w:style>
  <w:style w:type="character" w:styleId="HTMLKeyboard">
    <w:name w:val="HTML Keyboard"/>
    <w:semiHidden/>
    <w:rsid w:val="00093D2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093D29"/>
    <w:rPr>
      <w:rFonts w:ascii="Courier New" w:hAnsi="Courier New" w:cs="Courier New"/>
      <w:sz w:val="20"/>
    </w:rPr>
  </w:style>
  <w:style w:type="character" w:styleId="HTMLSample">
    <w:name w:val="HTML Sample"/>
    <w:semiHidden/>
    <w:rsid w:val="00093D29"/>
    <w:rPr>
      <w:rFonts w:ascii="Courier New" w:hAnsi="Courier New" w:cs="Courier New"/>
    </w:rPr>
  </w:style>
  <w:style w:type="character" w:styleId="HTMLTypewriter">
    <w:name w:val="HTML Typewriter"/>
    <w:semiHidden/>
    <w:rsid w:val="00093D2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093D29"/>
    <w:rPr>
      <w:i/>
      <w:iCs/>
    </w:rPr>
  </w:style>
  <w:style w:type="character" w:styleId="Hyperlink">
    <w:name w:val="Hyperlink"/>
    <w:semiHidden/>
    <w:rsid w:val="00093D29"/>
    <w:rPr>
      <w:color w:val="0000FF"/>
      <w:u w:val="single"/>
    </w:rPr>
  </w:style>
  <w:style w:type="character" w:styleId="LineNumber">
    <w:name w:val="line number"/>
    <w:basedOn w:val="DefaultParagraphFont"/>
    <w:semiHidden/>
    <w:rsid w:val="00093D29"/>
  </w:style>
  <w:style w:type="paragraph" w:styleId="List">
    <w:name w:val="List"/>
    <w:basedOn w:val="Normal"/>
    <w:semiHidden/>
    <w:rsid w:val="00093D29"/>
    <w:pPr>
      <w:ind w:left="360" w:hanging="360"/>
    </w:pPr>
  </w:style>
  <w:style w:type="paragraph" w:styleId="List2">
    <w:name w:val="List 2"/>
    <w:basedOn w:val="Normal"/>
    <w:semiHidden/>
    <w:rsid w:val="00093D29"/>
    <w:pPr>
      <w:ind w:left="720" w:hanging="360"/>
    </w:pPr>
  </w:style>
  <w:style w:type="paragraph" w:styleId="List3">
    <w:name w:val="List 3"/>
    <w:basedOn w:val="Normal"/>
    <w:semiHidden/>
    <w:rsid w:val="00093D29"/>
    <w:pPr>
      <w:ind w:left="1080" w:hanging="360"/>
    </w:pPr>
  </w:style>
  <w:style w:type="paragraph" w:styleId="List4">
    <w:name w:val="List 4"/>
    <w:basedOn w:val="Normal"/>
    <w:semiHidden/>
    <w:rsid w:val="00093D29"/>
    <w:pPr>
      <w:ind w:left="1440" w:hanging="360"/>
    </w:pPr>
  </w:style>
  <w:style w:type="paragraph" w:styleId="List5">
    <w:name w:val="List 5"/>
    <w:basedOn w:val="Normal"/>
    <w:semiHidden/>
    <w:rsid w:val="00093D29"/>
    <w:pPr>
      <w:ind w:left="1800" w:hanging="360"/>
    </w:pPr>
  </w:style>
  <w:style w:type="paragraph" w:styleId="ListBullet">
    <w:name w:val="List Bullet"/>
    <w:basedOn w:val="Normal"/>
    <w:autoRedefine/>
    <w:semiHidden/>
    <w:rsid w:val="00093D29"/>
  </w:style>
  <w:style w:type="paragraph" w:styleId="ListBullet2">
    <w:name w:val="List Bullet 2"/>
    <w:basedOn w:val="Normal"/>
    <w:autoRedefine/>
    <w:semiHidden/>
    <w:rsid w:val="00093D29"/>
  </w:style>
  <w:style w:type="paragraph" w:styleId="ListBullet3">
    <w:name w:val="List Bullet 3"/>
    <w:basedOn w:val="Normal"/>
    <w:autoRedefine/>
    <w:semiHidden/>
    <w:rsid w:val="00093D29"/>
  </w:style>
  <w:style w:type="paragraph" w:styleId="ListBullet4">
    <w:name w:val="List Bullet 4"/>
    <w:basedOn w:val="Normal"/>
    <w:autoRedefine/>
    <w:semiHidden/>
    <w:rsid w:val="00093D29"/>
  </w:style>
  <w:style w:type="paragraph" w:styleId="ListBullet5">
    <w:name w:val="List Bullet 5"/>
    <w:basedOn w:val="Normal"/>
    <w:autoRedefine/>
    <w:semiHidden/>
    <w:rsid w:val="00093D29"/>
  </w:style>
  <w:style w:type="paragraph" w:styleId="ListContinue">
    <w:name w:val="List Continue"/>
    <w:basedOn w:val="Normal"/>
    <w:semiHidden/>
    <w:rsid w:val="00093D29"/>
    <w:pPr>
      <w:spacing w:after="120"/>
      <w:ind w:left="360"/>
    </w:pPr>
  </w:style>
  <w:style w:type="paragraph" w:styleId="ListContinue2">
    <w:name w:val="List Continue 2"/>
    <w:basedOn w:val="Normal"/>
    <w:semiHidden/>
    <w:rsid w:val="00093D29"/>
    <w:pPr>
      <w:spacing w:after="120"/>
      <w:ind w:left="720"/>
    </w:pPr>
  </w:style>
  <w:style w:type="paragraph" w:styleId="ListContinue3">
    <w:name w:val="List Continue 3"/>
    <w:basedOn w:val="Normal"/>
    <w:semiHidden/>
    <w:rsid w:val="00093D29"/>
    <w:pPr>
      <w:spacing w:after="120"/>
      <w:ind w:left="1080"/>
    </w:pPr>
  </w:style>
  <w:style w:type="paragraph" w:styleId="ListContinue4">
    <w:name w:val="List Continue 4"/>
    <w:basedOn w:val="Normal"/>
    <w:semiHidden/>
    <w:rsid w:val="00093D29"/>
    <w:pPr>
      <w:spacing w:after="120"/>
      <w:ind w:left="1440"/>
    </w:pPr>
  </w:style>
  <w:style w:type="paragraph" w:styleId="ListContinue5">
    <w:name w:val="List Continue 5"/>
    <w:basedOn w:val="Normal"/>
    <w:semiHidden/>
    <w:rsid w:val="00093D29"/>
    <w:pPr>
      <w:spacing w:after="120"/>
      <w:ind w:left="1800"/>
    </w:pPr>
  </w:style>
  <w:style w:type="paragraph" w:styleId="ListNumber">
    <w:name w:val="List Number"/>
    <w:basedOn w:val="Normal"/>
    <w:semiHidden/>
    <w:rsid w:val="00093D29"/>
  </w:style>
  <w:style w:type="paragraph" w:styleId="ListNumber2">
    <w:name w:val="List Number 2"/>
    <w:basedOn w:val="Normal"/>
    <w:semiHidden/>
    <w:rsid w:val="00093D29"/>
  </w:style>
  <w:style w:type="paragraph" w:styleId="ListNumber3">
    <w:name w:val="List Number 3"/>
    <w:basedOn w:val="Normal"/>
    <w:semiHidden/>
    <w:rsid w:val="00093D29"/>
  </w:style>
  <w:style w:type="paragraph" w:styleId="ListNumber4">
    <w:name w:val="List Number 4"/>
    <w:basedOn w:val="Normal"/>
    <w:semiHidden/>
    <w:rsid w:val="00093D29"/>
  </w:style>
  <w:style w:type="paragraph" w:styleId="ListNumber5">
    <w:name w:val="List Number 5"/>
    <w:basedOn w:val="Normal"/>
    <w:semiHidden/>
    <w:rsid w:val="00093D29"/>
  </w:style>
  <w:style w:type="paragraph" w:styleId="MessageHeader">
    <w:name w:val="Message Header"/>
    <w:basedOn w:val="Normal"/>
    <w:semiHidden/>
    <w:rsid w:val="00093D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Cs w:val="24"/>
    </w:rPr>
  </w:style>
  <w:style w:type="paragraph" w:styleId="NormalWeb">
    <w:name w:val="Normal (Web)"/>
    <w:basedOn w:val="Normal"/>
    <w:semiHidden/>
    <w:rsid w:val="00093D29"/>
    <w:rPr>
      <w:szCs w:val="24"/>
    </w:rPr>
  </w:style>
  <w:style w:type="paragraph" w:styleId="NormalIndent">
    <w:name w:val="Normal Indent"/>
    <w:basedOn w:val="Normal"/>
    <w:semiHidden/>
    <w:rsid w:val="00093D29"/>
    <w:pPr>
      <w:ind w:left="720"/>
    </w:pPr>
  </w:style>
  <w:style w:type="paragraph" w:styleId="NoteHeading">
    <w:name w:val="Note Heading"/>
    <w:basedOn w:val="Normal"/>
    <w:next w:val="Normal"/>
    <w:semiHidden/>
    <w:rsid w:val="00093D29"/>
  </w:style>
  <w:style w:type="paragraph" w:styleId="Salutation">
    <w:name w:val="Salutation"/>
    <w:basedOn w:val="Normal"/>
    <w:next w:val="Normal"/>
    <w:semiHidden/>
    <w:rsid w:val="00093D29"/>
  </w:style>
  <w:style w:type="paragraph" w:styleId="Signature">
    <w:name w:val="Signature"/>
    <w:basedOn w:val="Normal"/>
    <w:semiHidden/>
    <w:rsid w:val="00093D29"/>
    <w:pPr>
      <w:ind w:left="4320"/>
    </w:pPr>
  </w:style>
  <w:style w:type="character" w:styleId="Strong">
    <w:name w:val="Strong"/>
    <w:qFormat/>
    <w:rsid w:val="00093D29"/>
    <w:rPr>
      <w:b/>
      <w:bCs/>
    </w:rPr>
  </w:style>
  <w:style w:type="paragraph" w:styleId="Subtitle">
    <w:name w:val="Subtitle"/>
    <w:basedOn w:val="Normal"/>
    <w:qFormat/>
    <w:rsid w:val="00093D29"/>
    <w:pPr>
      <w:spacing w:after="60"/>
      <w:jc w:val="center"/>
      <w:outlineLvl w:val="1"/>
    </w:pPr>
    <w:rPr>
      <w:rFonts w:cs="Arial"/>
      <w:szCs w:val="24"/>
    </w:rPr>
  </w:style>
  <w:style w:type="table" w:styleId="Table3Deffects1">
    <w:name w:val="Table 3D effects 1"/>
    <w:basedOn w:val="TableNormal"/>
    <w:semiHidden/>
    <w:rsid w:val="00093D2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93D2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93D2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93D2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93D2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93D2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93D2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93D2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93D2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93D2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93D2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93D2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93D2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93D2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93D2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93D2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93D2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093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93D2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93D2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93D2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93D2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93D2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93D2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93D2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93D2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93D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93D2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93D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93D2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93D2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93D2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93D2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93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93D2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93D2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93D2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ommentChar">
    <w:name w:val="Comment Char"/>
    <w:link w:val="Comment"/>
    <w:rPr>
      <w:rFonts w:eastAsia="MS Mincho"/>
      <w:i/>
      <w:color w:val="BF30B5"/>
      <w:sz w:val="24"/>
      <w:szCs w:val="24"/>
      <w:lang w:eastAsia="zh-CN"/>
    </w:rPr>
  </w:style>
  <w:style w:type="paragraph" w:customStyle="1" w:styleId="JPLegend">
    <w:name w:val="JP Legend"/>
    <w:basedOn w:val="JPTable"/>
    <w:rsid w:val="00093D29"/>
  </w:style>
  <w:style w:type="paragraph" w:customStyle="1" w:styleId="JPListlevel1">
    <w:name w:val="JP List level 1"/>
    <w:basedOn w:val="Listlevel1"/>
    <w:rsid w:val="00093D29"/>
    <w:pPr>
      <w:spacing w:before="0" w:line="360" w:lineRule="atLeast"/>
    </w:pPr>
    <w:rPr>
      <w:sz w:val="21"/>
      <w:szCs w:val="21"/>
    </w:rPr>
  </w:style>
  <w:style w:type="paragraph" w:customStyle="1" w:styleId="JPListlevel2">
    <w:name w:val="JP List level 2"/>
    <w:basedOn w:val="Listlevel2"/>
    <w:rsid w:val="00093D29"/>
    <w:pPr>
      <w:spacing w:before="0" w:line="360" w:lineRule="atLeast"/>
    </w:pPr>
    <w:rPr>
      <w:sz w:val="21"/>
      <w:szCs w:val="21"/>
    </w:rPr>
  </w:style>
  <w:style w:type="paragraph" w:customStyle="1" w:styleId="JPListlevel3">
    <w:name w:val="JP List level 3"/>
    <w:basedOn w:val="Listlevel3"/>
    <w:rsid w:val="00093D29"/>
    <w:pPr>
      <w:spacing w:before="0" w:line="360" w:lineRule="atLeast"/>
      <w:ind w:left="1293" w:hanging="431"/>
    </w:pPr>
    <w:rPr>
      <w:sz w:val="21"/>
      <w:szCs w:val="21"/>
    </w:rPr>
  </w:style>
  <w:style w:type="paragraph" w:customStyle="1" w:styleId="JPReference">
    <w:name w:val="JP Reference"/>
    <w:basedOn w:val="Reference"/>
    <w:rsid w:val="00093D29"/>
    <w:rPr>
      <w:sz w:val="21"/>
      <w:szCs w:val="21"/>
    </w:rPr>
  </w:style>
  <w:style w:type="paragraph" w:customStyle="1" w:styleId="JPSAStext">
    <w:name w:val="JP SAS text"/>
    <w:basedOn w:val="SAStext"/>
    <w:rsid w:val="00093D29"/>
  </w:style>
  <w:style w:type="paragraph" w:customStyle="1" w:styleId="JPTable">
    <w:name w:val="JP Table"/>
    <w:basedOn w:val="Table"/>
    <w:rsid w:val="00093D29"/>
    <w:rPr>
      <w:rFonts w:ascii="Times New Roman" w:hAnsi="Times New Roman"/>
      <w:sz w:val="18"/>
      <w:szCs w:val="18"/>
    </w:rPr>
  </w:style>
  <w:style w:type="paragraph" w:customStyle="1" w:styleId="JPText">
    <w:name w:val="JP Text"/>
    <w:basedOn w:val="Text"/>
    <w:rsid w:val="00093D29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093D29"/>
  </w:style>
  <w:style w:type="paragraph" w:customStyle="1" w:styleId="Listlevel3">
    <w:name w:val="List level 3"/>
    <w:basedOn w:val="Listlevel2"/>
    <w:rsid w:val="00093D29"/>
    <w:pPr>
      <w:ind w:left="1296" w:hanging="432"/>
    </w:pPr>
  </w:style>
  <w:style w:type="paragraph" w:customStyle="1" w:styleId="SynopsisList">
    <w:name w:val="Synopsis List"/>
    <w:basedOn w:val="Synopsis"/>
    <w:rsid w:val="00093D29"/>
    <w:pPr>
      <w:spacing w:before="40"/>
      <w:ind w:left="864" w:hanging="432"/>
      <w:jc w:val="left"/>
    </w:pPr>
  </w:style>
  <w:style w:type="paragraph" w:styleId="DocumentMap">
    <w:name w:val="Document Map"/>
    <w:basedOn w:val="Normal"/>
    <w:semiHidden/>
    <w:rsid w:val="00093D29"/>
    <w:pPr>
      <w:shd w:val="clear" w:color="auto" w:fill="000080"/>
    </w:pPr>
    <w:rPr>
      <w:rFonts w:ascii="Tahoma" w:hAnsi="Tahoma" w:cs="Tahoma"/>
      <w:sz w:val="20"/>
    </w:rPr>
  </w:style>
  <w:style w:type="paragraph" w:customStyle="1" w:styleId="JPnottoc-headings">
    <w:name w:val="JP not toc-headings"/>
    <w:basedOn w:val="Nottoc-headings"/>
    <w:next w:val="JPText"/>
    <w:rsid w:val="00093D29"/>
    <w:rPr>
      <w:sz w:val="21"/>
    </w:rPr>
  </w:style>
  <w:style w:type="character" w:customStyle="1" w:styleId="TextChar">
    <w:name w:val="Text Char"/>
    <w:link w:val="Text"/>
    <w:rsid w:val="009214E6"/>
    <w:rPr>
      <w:rFonts w:eastAsia="MS Mincho"/>
      <w:sz w:val="24"/>
      <w:lang w:eastAsia="zh-CN"/>
    </w:rPr>
  </w:style>
  <w:style w:type="character" w:customStyle="1" w:styleId="Heading2Char">
    <w:name w:val="Heading 2 Char"/>
    <w:link w:val="Heading2"/>
    <w:rsid w:val="00191FD7"/>
    <w:rPr>
      <w:rFonts w:ascii="Arial" w:eastAsia="MS Gothic" w:hAnsi="Arial" w:cs="Arial"/>
      <w:b/>
      <w:sz w:val="2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D2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093D29"/>
    <w:rPr>
      <w:b/>
      <w:bCs/>
      <w:sz w:val="20"/>
    </w:rPr>
  </w:style>
  <w:style w:type="character" w:styleId="CommentReference">
    <w:name w:val="annotation reference"/>
    <w:semiHidden/>
    <w:rsid w:val="00093D2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93D2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D29"/>
    <w:rPr>
      <w:b/>
      <w:bCs/>
    </w:rPr>
  </w:style>
  <w:style w:type="character" w:styleId="FootnoteReference">
    <w:name w:val="footnote reference"/>
    <w:semiHidden/>
    <w:rsid w:val="00093D29"/>
    <w:rPr>
      <w:vertAlign w:val="superscript"/>
    </w:rPr>
  </w:style>
  <w:style w:type="paragraph" w:styleId="FootnoteText">
    <w:name w:val="footnote text"/>
    <w:basedOn w:val="Normal"/>
    <w:semiHidden/>
    <w:rsid w:val="00093D29"/>
    <w:rPr>
      <w:sz w:val="20"/>
    </w:rPr>
  </w:style>
  <w:style w:type="paragraph" w:styleId="Index1">
    <w:name w:val="index 1"/>
    <w:basedOn w:val="Normal"/>
    <w:next w:val="Normal"/>
    <w:autoRedefine/>
    <w:semiHidden/>
    <w:rsid w:val="00093D2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093D2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093D2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093D2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093D2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093D2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093D2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093D29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093D2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093D29"/>
    <w:rPr>
      <w:rFonts w:cs="Arial"/>
      <w:b/>
      <w:bCs/>
    </w:rPr>
  </w:style>
  <w:style w:type="paragraph" w:styleId="MacroText">
    <w:name w:val="macro"/>
    <w:link w:val="MacroTextChar"/>
    <w:semiHidden/>
    <w:rsid w:val="00093D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MS Mincho" w:hAnsi="Courier New" w:cs="Courier New"/>
    </w:rPr>
  </w:style>
  <w:style w:type="paragraph" w:styleId="TableofAuthorities">
    <w:name w:val="table of authorities"/>
    <w:basedOn w:val="Normal"/>
    <w:next w:val="Normal"/>
    <w:semiHidden/>
    <w:rsid w:val="00093D29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093D29"/>
  </w:style>
  <w:style w:type="paragraph" w:styleId="TOAHeading">
    <w:name w:val="toa heading"/>
    <w:basedOn w:val="Normal"/>
    <w:next w:val="Normal"/>
    <w:semiHidden/>
    <w:rsid w:val="00093D29"/>
    <w:pPr>
      <w:spacing w:before="120"/>
    </w:pPr>
    <w:rPr>
      <w:rFonts w:cs="Arial"/>
      <w:b/>
      <w:bCs/>
      <w:szCs w:val="24"/>
    </w:rPr>
  </w:style>
  <w:style w:type="paragraph" w:styleId="TOC4">
    <w:name w:val="toc 4"/>
    <w:basedOn w:val="Normal"/>
    <w:next w:val="Normal"/>
    <w:autoRedefine/>
    <w:semiHidden/>
    <w:rsid w:val="00093D29"/>
    <w:pPr>
      <w:ind w:left="720"/>
    </w:pPr>
  </w:style>
  <w:style w:type="paragraph" w:styleId="TOC5">
    <w:name w:val="toc 5"/>
    <w:basedOn w:val="Normal"/>
    <w:next w:val="Normal"/>
    <w:autoRedefine/>
    <w:semiHidden/>
    <w:rsid w:val="00093D29"/>
    <w:pPr>
      <w:ind w:left="960"/>
    </w:pPr>
  </w:style>
  <w:style w:type="paragraph" w:styleId="TOC8">
    <w:name w:val="toc 8"/>
    <w:basedOn w:val="Normal"/>
    <w:next w:val="Normal"/>
    <w:autoRedefine/>
    <w:semiHidden/>
    <w:rsid w:val="00093D29"/>
    <w:pPr>
      <w:ind w:left="1680"/>
    </w:pPr>
  </w:style>
  <w:style w:type="paragraph" w:styleId="TOC9">
    <w:name w:val="toc 9"/>
    <w:basedOn w:val="Normal"/>
    <w:next w:val="Normal"/>
    <w:autoRedefine/>
    <w:semiHidden/>
    <w:rsid w:val="00093D29"/>
    <w:pPr>
      <w:ind w:left="1920"/>
    </w:pPr>
  </w:style>
  <w:style w:type="character" w:customStyle="1" w:styleId="TableChar">
    <w:name w:val="Table Char"/>
    <w:aliases w:val="9pt Char"/>
    <w:link w:val="Table"/>
    <w:rsid w:val="00C147D2"/>
    <w:rPr>
      <w:rFonts w:ascii="Arial" w:eastAsia="MS Mincho" w:hAnsi="Arial" w:cs="Arial"/>
      <w:szCs w:val="24"/>
      <w:lang w:eastAsia="zh-CN"/>
    </w:rPr>
  </w:style>
  <w:style w:type="paragraph" w:styleId="Revision">
    <w:name w:val="Revision"/>
    <w:hidden/>
    <w:uiPriority w:val="99"/>
    <w:semiHidden/>
    <w:rsid w:val="002359DD"/>
    <w:rPr>
      <w:rFonts w:eastAsia="MS Mincho"/>
      <w:sz w:val="24"/>
    </w:rPr>
  </w:style>
  <w:style w:type="paragraph" w:customStyle="1" w:styleId="BalloonText1">
    <w:name w:val="Balloon Text1"/>
    <w:basedOn w:val="Normal"/>
    <w:semiHidden/>
    <w:rsid w:val="00093D29"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sid w:val="00093D29"/>
    <w:rPr>
      <w:b/>
      <w:bCs/>
    </w:rPr>
  </w:style>
  <w:style w:type="paragraph" w:customStyle="1" w:styleId="SynopsisList2">
    <w:name w:val="Synopsis List 2"/>
    <w:basedOn w:val="SynopsisList"/>
    <w:rsid w:val="00093D29"/>
    <w:pPr>
      <w:ind w:left="1299" w:hanging="431"/>
    </w:pPr>
  </w:style>
  <w:style w:type="paragraph" w:styleId="ListParagraph">
    <w:name w:val="List Paragraph"/>
    <w:basedOn w:val="Normal"/>
    <w:uiPriority w:val="34"/>
    <w:qFormat/>
    <w:rsid w:val="00093D29"/>
    <w:pPr>
      <w:ind w:left="720"/>
      <w:contextualSpacing/>
    </w:pPr>
  </w:style>
  <w:style w:type="paragraph" w:customStyle="1" w:styleId="CNLegend">
    <w:name w:val="CN Legend"/>
    <w:basedOn w:val="CNTable"/>
    <w:rsid w:val="00093D29"/>
  </w:style>
  <w:style w:type="paragraph" w:customStyle="1" w:styleId="CNListlevel1">
    <w:name w:val="CN List level 1"/>
    <w:rsid w:val="00093D29"/>
    <w:pPr>
      <w:spacing w:before="40" w:after="20" w:line="360" w:lineRule="atLeast"/>
      <w:ind w:left="425" w:hanging="425"/>
    </w:pPr>
    <w:rPr>
      <w:rFonts w:eastAsia="SimSun"/>
      <w:sz w:val="24"/>
      <w:szCs w:val="21"/>
      <w:lang w:eastAsia="zh-CN"/>
    </w:rPr>
  </w:style>
  <w:style w:type="paragraph" w:customStyle="1" w:styleId="CNListlevel2">
    <w:name w:val="CN List level 2"/>
    <w:basedOn w:val="CNListlevel1"/>
    <w:rsid w:val="00093D29"/>
    <w:pPr>
      <w:ind w:left="850"/>
    </w:pPr>
  </w:style>
  <w:style w:type="paragraph" w:customStyle="1" w:styleId="CNListlevel3">
    <w:name w:val="CN List level 3"/>
    <w:basedOn w:val="CNListlevel1"/>
    <w:rsid w:val="00093D29"/>
    <w:pPr>
      <w:ind w:left="1287"/>
    </w:pPr>
  </w:style>
  <w:style w:type="paragraph" w:customStyle="1" w:styleId="CNnottoc-headings">
    <w:name w:val="CN not toc-headings"/>
    <w:next w:val="CNText"/>
    <w:rsid w:val="00093D29"/>
    <w:pPr>
      <w:keepNext/>
      <w:spacing w:before="240" w:after="60"/>
    </w:pPr>
    <w:rPr>
      <w:rFonts w:eastAsia="SimSun" w:cs="Arial"/>
      <w:b/>
      <w:sz w:val="24"/>
      <w:szCs w:val="24"/>
      <w:lang w:eastAsia="zh-CN"/>
    </w:rPr>
  </w:style>
  <w:style w:type="paragraph" w:customStyle="1" w:styleId="CNReference">
    <w:name w:val="CN Reference"/>
    <w:rsid w:val="00093D29"/>
    <w:pPr>
      <w:spacing w:before="80" w:after="60"/>
    </w:pPr>
    <w:rPr>
      <w:rFonts w:eastAsia="SimSun"/>
      <w:sz w:val="24"/>
      <w:szCs w:val="21"/>
      <w:lang w:eastAsia="zh-CN"/>
    </w:rPr>
  </w:style>
  <w:style w:type="paragraph" w:customStyle="1" w:styleId="CNSAStext">
    <w:name w:val="CN SAS text"/>
    <w:rsid w:val="00093D29"/>
    <w:rPr>
      <w:rFonts w:ascii="Courier New" w:eastAsia="SimSun" w:hAnsi="Courier New" w:cs="Courier New"/>
      <w:spacing w:val="-10"/>
      <w:sz w:val="21"/>
      <w:lang w:eastAsia="zh-CN"/>
    </w:rPr>
  </w:style>
  <w:style w:type="paragraph" w:customStyle="1" w:styleId="CNSynopsis">
    <w:name w:val="CN Synopsis"/>
    <w:rsid w:val="00093D29"/>
    <w:pPr>
      <w:spacing w:before="120" w:after="20"/>
      <w:jc w:val="both"/>
    </w:pPr>
    <w:rPr>
      <w:rFonts w:eastAsia="SimSun"/>
      <w:sz w:val="24"/>
      <w:szCs w:val="24"/>
      <w:lang w:eastAsia="zh-CN"/>
    </w:rPr>
  </w:style>
  <w:style w:type="paragraph" w:customStyle="1" w:styleId="CNSynopsisList">
    <w:name w:val="CN Synopsis List"/>
    <w:basedOn w:val="CNSynopsis"/>
    <w:rsid w:val="00093D29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093D29"/>
    <w:pPr>
      <w:ind w:left="1299"/>
    </w:pPr>
  </w:style>
  <w:style w:type="paragraph" w:customStyle="1" w:styleId="CNTable">
    <w:name w:val="CN Table"/>
    <w:rsid w:val="00093D29"/>
    <w:pPr>
      <w:spacing w:before="40" w:after="20"/>
    </w:pPr>
    <w:rPr>
      <w:rFonts w:eastAsia="SimSun"/>
      <w:sz w:val="21"/>
      <w:lang w:eastAsia="zh-CN"/>
    </w:rPr>
  </w:style>
  <w:style w:type="paragraph" w:customStyle="1" w:styleId="CNText">
    <w:name w:val="CN Text"/>
    <w:rsid w:val="00093D29"/>
    <w:pPr>
      <w:spacing w:before="120"/>
      <w:ind w:firstLineChars="200" w:firstLine="200"/>
      <w:jc w:val="both"/>
    </w:pPr>
    <w:rPr>
      <w:rFonts w:eastAsia="SimSun"/>
      <w:sz w:val="24"/>
      <w:szCs w:val="21"/>
      <w:lang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093D29"/>
    <w:rPr>
      <w:rFonts w:eastAsia="MS Mincho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D29"/>
    <w:rPr>
      <w:rFonts w:ascii="Tahoma" w:eastAsia="MS Mincho" w:hAnsi="Tahoma" w:cs="Tahoma"/>
      <w:sz w:val="16"/>
      <w:szCs w:val="16"/>
      <w:lang w:eastAsia="zh-CN"/>
    </w:rPr>
  </w:style>
  <w:style w:type="paragraph" w:styleId="Bibliography">
    <w:name w:val="Bibliography"/>
    <w:basedOn w:val="Normal"/>
    <w:next w:val="Normal"/>
    <w:uiPriority w:val="37"/>
    <w:semiHidden/>
    <w:unhideWhenUsed/>
    <w:rsid w:val="00093D29"/>
  </w:style>
  <w:style w:type="character" w:styleId="BookTitle">
    <w:name w:val="Book Title"/>
    <w:basedOn w:val="DefaultParagraphFont"/>
    <w:uiPriority w:val="33"/>
    <w:qFormat/>
    <w:rsid w:val="00093D29"/>
    <w:rPr>
      <w:b/>
      <w:bCs/>
      <w:smallCaps/>
      <w:spacing w:val="5"/>
    </w:rPr>
  </w:style>
  <w:style w:type="table" w:styleId="ColorfulGrid">
    <w:name w:val="Colorful Grid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D29"/>
    <w:rPr>
      <w:rFonts w:eastAsia="MS Mincho"/>
      <w:b/>
      <w:bCs/>
      <w:lang w:eastAsia="zh-CN"/>
    </w:rPr>
  </w:style>
  <w:style w:type="table" w:styleId="DarkList">
    <w:name w:val="Dark List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IntenseEmphasis">
    <w:name w:val="Intense Emphasis"/>
    <w:basedOn w:val="DefaultParagraphFont"/>
    <w:uiPriority w:val="21"/>
    <w:qFormat/>
    <w:rsid w:val="00093D29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29"/>
    <w:rPr>
      <w:rFonts w:eastAsia="MS Mincho"/>
      <w:b/>
      <w:bCs/>
      <w:i/>
      <w:iCs/>
      <w:color w:val="4F81BD" w:themeColor="accent1"/>
      <w:sz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093D2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093D2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93D2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93D2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93D2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93D2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93D2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93D2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093D29"/>
    <w:pPr>
      <w:keepLines/>
    </w:pPr>
    <w:rPr>
      <w:rFonts w:eastAsia="MS Mincho"/>
      <w:sz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093D29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93D2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93D29"/>
    <w:rPr>
      <w:rFonts w:eastAsia="MS Mincho"/>
      <w:i/>
      <w:iCs/>
      <w:color w:val="000000" w:themeColor="text1"/>
      <w:sz w:val="24"/>
      <w:lang w:eastAsia="zh-CN"/>
    </w:rPr>
  </w:style>
  <w:style w:type="character" w:styleId="SubtleEmphasis">
    <w:name w:val="Subtle Emphasis"/>
    <w:basedOn w:val="DefaultParagraphFont"/>
    <w:uiPriority w:val="19"/>
    <w:qFormat/>
    <w:rsid w:val="00093D2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93D29"/>
    <w:rPr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3D29"/>
    <w:pPr>
      <w:spacing w:before="48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character" w:customStyle="1" w:styleId="FooterChar">
    <w:name w:val="Footer Char"/>
    <w:basedOn w:val="DefaultParagraphFont"/>
    <w:link w:val="Footer"/>
    <w:semiHidden/>
    <w:rsid w:val="00A97D5F"/>
    <w:rPr>
      <w:rFonts w:ascii="Arial" w:eastAsia="MS Gothic" w:hAnsi="Arial" w:cs="Arial"/>
      <w:lang w:eastAsia="zh-CN"/>
    </w:rPr>
  </w:style>
  <w:style w:type="character" w:customStyle="1" w:styleId="MacroTextChar">
    <w:name w:val="Macro Text Char"/>
    <w:basedOn w:val="DefaultParagraphFont"/>
    <w:link w:val="MacroText"/>
    <w:semiHidden/>
    <w:rsid w:val="00536AC5"/>
    <w:rPr>
      <w:rFonts w:ascii="Courier New" w:eastAsia="MS Mincho" w:hAnsi="Courier New" w:cs="Courier New"/>
    </w:rPr>
  </w:style>
  <w:style w:type="character" w:customStyle="1" w:styleId="Heading3Char">
    <w:name w:val="Heading 3 Char"/>
    <w:basedOn w:val="DefaultParagraphFont"/>
    <w:link w:val="Heading3"/>
    <w:rsid w:val="00536AC5"/>
    <w:rPr>
      <w:rFonts w:ascii="Arial" w:eastAsia="MS Gothic" w:hAnsi="Arial" w:cs="Arial"/>
      <w:b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rsid w:val="00536AC5"/>
    <w:rPr>
      <w:rFonts w:ascii="Arial" w:eastAsia="MS Gothic" w:hAnsi="Arial" w:cs="Arial"/>
      <w:b/>
      <w:sz w:val="22"/>
      <w:lang w:eastAsia="zh-CN"/>
    </w:rPr>
  </w:style>
  <w:style w:type="character" w:customStyle="1" w:styleId="Listlevel1Char">
    <w:name w:val="List level 1 Char"/>
    <w:link w:val="Listlevel1"/>
    <w:rsid w:val="00536AC5"/>
    <w:rPr>
      <w:rFonts w:eastAsia="MS Mincho"/>
      <w:sz w:val="24"/>
      <w:lang w:eastAsia="zh-CN"/>
    </w:rPr>
  </w:style>
  <w:style w:type="character" w:customStyle="1" w:styleId="Heading1Char">
    <w:name w:val="Heading 1 Char"/>
    <w:basedOn w:val="DefaultParagraphFont"/>
    <w:link w:val="Heading1"/>
    <w:rsid w:val="002E2E79"/>
    <w:rPr>
      <w:rFonts w:eastAsia="MS Gothic" w:cs="Arial"/>
      <w:b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81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437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21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Novstyl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D819919156C74F9E80DEFAAA1872C9" ma:contentTypeVersion="13" ma:contentTypeDescription="Create a new document." ma:contentTypeScope="" ma:versionID="50fe0e456e6faea8f88245a91881c3b5">
  <xsd:schema xmlns:xsd="http://www.w3.org/2001/XMLSchema" xmlns:xs="http://www.w3.org/2001/XMLSchema" xmlns:p="http://schemas.microsoft.com/office/2006/metadata/properties" xmlns:ns3="ad003f3d-2e17-4db5-b60d-526df86ad0f0" xmlns:ns4="fe03d810-5ba5-4302-839c-9214d405f10a" targetNamespace="http://schemas.microsoft.com/office/2006/metadata/properties" ma:root="true" ma:fieldsID="6e6e107fec7a88999611c5ac4043d74e" ns3:_="" ns4:_="">
    <xsd:import namespace="ad003f3d-2e17-4db5-b60d-526df86ad0f0"/>
    <xsd:import namespace="fe03d810-5ba5-4302-839c-9214d405f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03f3d-2e17-4db5-b60d-526df86ad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3d810-5ba5-4302-839c-9214d405f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06B24-A51F-4A21-B53C-33296C61B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FCBF9B-6E0C-4F57-AC32-FF1FD3666D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0E0C2-09F2-44E2-A637-8E6DCD4CC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03f3d-2e17-4db5-b60d-526df86ad0f0"/>
    <ds:schemaRef ds:uri="fe03d810-5ba5-4302-839c-9214d405f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73CA8F-0D0F-4C99-8EE8-8C153284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Novstyle.dotm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63</vt:i4>
      </vt:variant>
    </vt:vector>
  </HeadingPairs>
  <TitlesOfParts>
    <vt:vector size="64" baseType="lpstr">
      <vt:lpstr>Specifications for early phase clinical development</vt:lpstr>
      <vt:lpstr>    Table of contents</vt:lpstr>
      <vt:lpstr>    List of tables</vt:lpstr>
      <vt:lpstr>    List of figures</vt:lpstr>
      <vt:lpstr>Objective</vt:lpstr>
      <vt:lpstr>Scope of the document</vt:lpstr>
      <vt:lpstr>Product</vt:lpstr>
      <vt:lpstr>    Drug product</vt:lpstr>
      <vt:lpstr>        Form</vt:lpstr>
      <vt:lpstr>        Dosage strength</vt:lpstr>
      <vt:lpstr>    Drug substance</vt:lpstr>
      <vt:lpstr>        Name</vt:lpstr>
      <vt:lpstr>        Chemical structure</vt:lpstr>
      <vt:lpstr>Testing facilities</vt:lpstr>
      <vt:lpstr>Responsibilities</vt:lpstr>
      <vt:lpstr>    Method transfer report</vt:lpstr>
      <vt:lpstr>References</vt:lpstr>
      <vt:lpstr>Analytical method transfer</vt:lpstr>
      <vt:lpstr>    Method transfer protocol</vt:lpstr>
      <vt:lpstr>    Control procedure</vt:lpstr>
      <vt:lpstr>    Method check report</vt:lpstr>
      <vt:lpstr>    Analytical methods</vt:lpstr>
      <vt:lpstr>    Deviations from the protocol</vt:lpstr>
      <vt:lpstr>        Timeframe for method transfer completion exceeded</vt:lpstr>
      <vt:lpstr>        Water content analysis at the receiving unit</vt:lpstr>
      <vt:lpstr>        Dissolution testing – Deviation from system suitability test requirements at ARD</vt:lpstr>
      <vt:lpstr>        Transfer of new test method for assay and degradation product analysis</vt:lpstr>
      <vt:lpstr>Materials and equipment</vt:lpstr>
      <vt:lpstr>    Batches used for transfer analysis</vt:lpstr>
      <vt:lpstr>        Justification for batches selected for method transfer activities</vt:lpstr>
      <vt:lpstr>    Batches used for the transfer of the new test method applied to assay and degrad</vt:lpstr>
      <vt:lpstr>        Justification for batches selected for transfer activities of the new test metho</vt:lpstr>
      <vt:lpstr>    Equipment</vt:lpstr>
      <vt:lpstr>    Material</vt:lpstr>
      <vt:lpstr>Summary and conclusion</vt:lpstr>
      <vt:lpstr>    ANVISA assessment</vt:lpstr>
      <vt:lpstr>Experimental design, methodology, acceptance criteria and results</vt:lpstr>
      <vt:lpstr>    Appearance by visual examination [AM10001D]</vt:lpstr>
      <vt:lpstr>        Transfer approach and experimental design</vt:lpstr>
      <vt:lpstr>        Acceptance criterion</vt:lpstr>
      <vt:lpstr>        Results</vt:lpstr>
      <vt:lpstr>        Conclusion</vt:lpstr>
      <vt:lpstr>    Water by Karl-Fischer titration [AM35801F]</vt:lpstr>
      <vt:lpstr>        Transfer approach and experimental design</vt:lpstr>
      <vt:lpstr>        Acceptance criteria</vt:lpstr>
      <vt:lpstr>        Results</vt:lpstr>
      <vt:lpstr>        Conclusion</vt:lpstr>
      <vt:lpstr>    Dissolution by UV [AM50111-2B]</vt:lpstr>
      <vt:lpstr>        Transfer approach and experimental design</vt:lpstr>
      <vt:lpstr>        Acceptance criteria</vt:lpstr>
      <vt:lpstr>        Results of reproducibility testing</vt:lpstr>
      <vt:lpstr>        System suitability test results</vt:lpstr>
      <vt:lpstr>        Conclusion</vt:lpstr>
      <vt:lpstr>    Assay by HPLC [AM53501-2 (2.0)]</vt:lpstr>
      <vt:lpstr>        Transfer approach and experimental design</vt:lpstr>
      <vt:lpstr>        Acceptance criteria</vt:lpstr>
      <vt:lpstr>        Results of reproducibility testing</vt:lpstr>
      <vt:lpstr>        System suitability test results</vt:lpstr>
      <vt:lpstr>        Representative chromatograms of assay analysis obtained at ARD India and Novarti</vt:lpstr>
      <vt:lpstr>        Conclusion</vt:lpstr>
      <vt:lpstr>    Degradation products by HPLC [AM53501-2 (2.0)]</vt:lpstr>
      <vt:lpstr>        Experimental design</vt:lpstr>
      <vt:lpstr>        Acceptance criteria</vt:lpstr>
      <vt:lpstr>        Results of reproducibility testing</vt:lpstr>
    </vt:vector>
  </TitlesOfParts>
  <Company>Novartis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Specifications for early phase clinical development</dc:title>
  <dc:subject>§@ABC123</dc:subject>
  <dc:creator>Last Name First Name</dc:creator>
  <cp:keywords>AS1234A</cp:keywords>
  <dc:description>Technical R&amp;D / Pharmaceutical &amp; Analytical Development</dc:description>
  <cp:lastModifiedBy>Schaerer, Dominic</cp:lastModifiedBy>
  <cp:revision>14</cp:revision>
  <cp:lastPrinted>2016-01-29T14:09:00Z</cp:lastPrinted>
  <dcterms:created xsi:type="dcterms:W3CDTF">2021-11-04T16:19:00Z</dcterms:created>
  <dcterms:modified xsi:type="dcterms:W3CDTF">2022-11-11T07:45:00Z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vstyleVersion">
    <vt:lpwstr>18-01-2018</vt:lpwstr>
  </property>
  <property fmtid="{D5CDD505-2E9C-101B-9397-08002B2CF9AE}" pid="3" name="tedi_object_type">
    <vt:lpwstr>tedi_drug_product</vt:lpwstr>
  </property>
  <property fmtid="{D5CDD505-2E9C-101B-9397-08002B2CF9AE}" pid="4" name="tedi_version">
    <vt:lpwstr>ANCMC</vt:lpwstr>
  </property>
  <property fmtid="{D5CDD505-2E9C-101B-9397-08002B2CF9AE}" pid="5" name="ContentTypeId">
    <vt:lpwstr>0x0101006CD819919156C74F9E80DEFAAA1872C9</vt:lpwstr>
  </property>
  <property fmtid="{D5CDD505-2E9C-101B-9397-08002B2CF9AE}" pid="6" name="NovStyleNation">
    <vt:lpwstr>EN</vt:lpwstr>
  </property>
  <property fmtid="{D5CDD505-2E9C-101B-9397-08002B2CF9AE}" pid="7" name="NovStyleSubType">
    <vt:lpwstr>JP_standard</vt:lpwstr>
  </property>
  <property fmtid="{D5CDD505-2E9C-101B-9397-08002B2CF9AE}" pid="8" name="d2_swy_device_families">
    <vt:lpwstr>&lt;swy_device_families&gt;</vt:lpwstr>
  </property>
  <property fmtid="{D5CDD505-2E9C-101B-9397-08002B2CF9AE}" pid="9" name="d2_dosage_form">
    <vt:lpwstr>Film-coated tablet, Film-coated tablet, Film-coated tablet</vt:lpwstr>
  </property>
  <property fmtid="{D5CDD505-2E9C-101B-9397-08002B2CF9AE}" pid="10" name="d2_dosage_strength">
    <vt:lpwstr>100 mg, 150 mg, 200 mg</vt:lpwstr>
  </property>
  <property fmtid="{D5CDD505-2E9C-101B-9397-08002B2CF9AE}" pid="11" name="d2_drug_substance_name">
    <vt:lpwstr>INC280 dihydrochloride, Capmatinib hydrochloride</vt:lpwstr>
  </property>
  <property fmtid="{D5CDD505-2E9C-101B-9397-08002B2CF9AE}" pid="12" name="d2_excipient_name">
    <vt:lpwstr/>
  </property>
  <property fmtid="{D5CDD505-2E9C-101B-9397-08002B2CF9AE}" pid="13" name="d2_swy_consum_names">
    <vt:lpwstr/>
  </property>
  <property fmtid="{D5CDD505-2E9C-101B-9397-08002B2CF9AE}" pid="14" name="d2_swy_inter_raw_names">
    <vt:lpwstr/>
  </property>
  <property fmtid="{D5CDD505-2E9C-101B-9397-08002B2CF9AE}" pid="15" name="d2_swy_comp_con_names">
    <vt:lpwstr/>
  </property>
  <property fmtid="{D5CDD505-2E9C-101B-9397-08002B2CF9AE}" pid="16" name="d2_swy_pack_mat_names">
    <vt:lpwstr/>
  </property>
  <property fmtid="{D5CDD505-2E9C-101B-9397-08002B2CF9AE}" pid="17" name="d2_product_code">
    <vt:lpwstr>INC280</vt:lpwstr>
  </property>
  <property fmtid="{D5CDD505-2E9C-101B-9397-08002B2CF9AE}" pid="18" name="d2_swy_auth_entity">
    <vt:lpwstr>Development</vt:lpwstr>
  </property>
  <property fmtid="{D5CDD505-2E9C-101B-9397-08002B2CF9AE}" pid="19" name="d2_swy_confidentiality">
    <vt:lpwstr>Business Use Only</vt:lpwstr>
  </property>
  <property fmtid="{D5CDD505-2E9C-101B-9397-08002B2CF9AE}" pid="20" name="d2_object_name">
    <vt:lpwstr>Method Transfer Report-TR2664-3-M985619c80</vt:lpwstr>
  </property>
  <property fmtid="{D5CDD505-2E9C-101B-9397-08002B2CF9AE}" pid="21" name="d2_project_name">
    <vt:lpwstr>INC280</vt:lpwstr>
  </property>
  <property fmtid="{D5CDD505-2E9C-101B-9397-08002B2CF9AE}" pid="22" name="d2_title">
    <vt:lpwstr>Method transfer report (TRD-ARD India to Pharmanalytica Locarno)</vt:lpwstr>
  </property>
  <property fmtid="{D5CDD505-2E9C-101B-9397-08002B2CF9AE}" pid="23" name="d2_dosage_form.dist">
    <vt:lpwstr>Film-coated tablet</vt:lpwstr>
  </property>
  <property fmtid="{D5CDD505-2E9C-101B-9397-08002B2CF9AE}" pid="24" name="d2_dosage_strength.dist">
    <vt:lpwstr>150 mg, 200 mg, 100 mg</vt:lpwstr>
  </property>
  <property fmtid="{D5CDD505-2E9C-101B-9397-08002B2CF9AE}" pid="25" name="d2_swy_comp_con_names.dist">
    <vt:lpwstr/>
  </property>
  <property fmtid="{D5CDD505-2E9C-101B-9397-08002B2CF9AE}" pid="26" name="d2_drug_substance_name.dist">
    <vt:lpwstr>Capmatinib hydrochloride, INC280 dihydrochloride</vt:lpwstr>
  </property>
  <property fmtid="{D5CDD505-2E9C-101B-9397-08002B2CF9AE}" pid="27" name="d2_excipient_name.dist">
    <vt:lpwstr/>
  </property>
  <property fmtid="{D5CDD505-2E9C-101B-9397-08002B2CF9AE}" pid="28" name="d2_swy_consum_names.dist">
    <vt:lpwstr/>
  </property>
  <property fmtid="{D5CDD505-2E9C-101B-9397-08002B2CF9AE}" pid="29" name="d2_swy_inter_raw_names.dist">
    <vt:lpwstr/>
  </property>
  <property fmtid="{D5CDD505-2E9C-101B-9397-08002B2CF9AE}" pid="30" name="d2_swy_pack_mat_names.dist">
    <vt:lpwstr/>
  </property>
  <property fmtid="{D5CDD505-2E9C-101B-9397-08002B2CF9AE}" pid="31" name="d2_dv_project_name">
    <vt:lpwstr/>
  </property>
  <property fmtid="{D5CDD505-2E9C-101B-9397-08002B2CF9AE}" pid="32" name="Confidentiality">
    <vt:lpwstr>Business Use Only</vt:lpwstr>
  </property>
  <property fmtid="{D5CDD505-2E9C-101B-9397-08002B2CF9AE}" pid="33" name="d2_authors">
    <vt:lpwstr>Kothuri Venkatesh, Liebelt Katrin</vt:lpwstr>
  </property>
  <property fmtid="{D5CDD505-2E9C-101B-9397-08002B2CF9AE}" pid="34" name="d2_document_version">
    <vt:lpwstr>3.0</vt:lpwstr>
  </property>
  <property fmtid="{D5CDD505-2E9C-101B-9397-08002B2CF9AE}" pid="35" name="MSIP_Label_4929bff8-5b33-42aa-95d2-28f72e792cb0_Enabled">
    <vt:lpwstr>true</vt:lpwstr>
  </property>
  <property fmtid="{D5CDD505-2E9C-101B-9397-08002B2CF9AE}" pid="36" name="MSIP_Label_4929bff8-5b33-42aa-95d2-28f72e792cb0_SetDate">
    <vt:lpwstr>2021-03-30T12:19:48Z</vt:lpwstr>
  </property>
  <property fmtid="{D5CDD505-2E9C-101B-9397-08002B2CF9AE}" pid="37" name="MSIP_Label_4929bff8-5b33-42aa-95d2-28f72e792cb0_Method">
    <vt:lpwstr>Standard</vt:lpwstr>
  </property>
  <property fmtid="{D5CDD505-2E9C-101B-9397-08002B2CF9AE}" pid="38" name="MSIP_Label_4929bff8-5b33-42aa-95d2-28f72e792cb0_Name">
    <vt:lpwstr>Internal</vt:lpwstr>
  </property>
  <property fmtid="{D5CDD505-2E9C-101B-9397-08002B2CF9AE}" pid="39" name="MSIP_Label_4929bff8-5b33-42aa-95d2-28f72e792cb0_SiteId">
    <vt:lpwstr>f35a6974-607f-47d4-82d7-ff31d7dc53a5</vt:lpwstr>
  </property>
  <property fmtid="{D5CDD505-2E9C-101B-9397-08002B2CF9AE}" pid="40" name="MSIP_Label_4929bff8-5b33-42aa-95d2-28f72e792cb0_ActionId">
    <vt:lpwstr/>
  </property>
  <property fmtid="{D5CDD505-2E9C-101B-9397-08002B2CF9AE}" pid="41" name="MSIP_Label_4929bff8-5b33-42aa-95d2-28f72e792cb0_ContentBits">
    <vt:lpwstr>0</vt:lpwstr>
  </property>
  <property fmtid="{D5CDD505-2E9C-101B-9397-08002B2CF9AE}" pid="42" name="d2_r_version_label">
    <vt:lpwstr>2.13, CURRENT</vt:lpwstr>
  </property>
</Properties>
</file>